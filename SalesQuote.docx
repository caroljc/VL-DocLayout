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4" w:type="dxa"/>
          <w:left w:w="58" w:type="dxa"/>
          <w:bottom w:w="14" w:type="dxa"/>
          <w:right w:w="58" w:type="dxa"/>
        </w:tblCellMar>
        <w:tblLook w:val="04A0" w:firstRow="1" w:lastRow="0" w:firstColumn="1" w:lastColumn="0" w:noHBand="0" w:noVBand="1"/>
      </w:tblPr>
      <w:tblGrid>
        <w:gridCol w:w="1980"/>
        <w:gridCol w:w="4819"/>
        <w:gridCol w:w="567"/>
        <w:gridCol w:w="993"/>
        <w:gridCol w:w="567"/>
        <w:gridCol w:w="708"/>
        <w:gridCol w:w="993"/>
      </w:tblGrid>
      <w:tr w:rsidR="0048240E" w:rsidRPr="00045044" w14:paraId="7AF6DEA9" w14:textId="77777777" w:rsidTr="003A0E5F">
        <w:trPr>
          <w:cantSplit/>
          <w:trHeight w:val="227"/>
          <w:tblHeader/>
        </w:trPr>
        <w:tc>
          <w:tcPr>
            <w:tcW w:w="1980" w:type="dxa"/>
            <w:shd w:val="clear" w:color="auto" w:fill="CC99FF"/>
            <w:vAlign w:val="center"/>
          </w:tcPr>
          <w:p w14:paraId="625848CA" w14:textId="5B75992D" w:rsidR="0048240E" w:rsidRPr="00DB2A80" w:rsidRDefault="0048240E" w:rsidP="009A796C">
            <w:pPr>
              <w:pStyle w:val="HeaderCaptionLeft"/>
              <w:rPr>
                <w:rFonts w:ascii="Calibri" w:hAnsi="Calibri" w:cs="Calibri"/>
                <w:bCs/>
                <w:sz w:val="20"/>
              </w:rPr>
            </w:pPr>
            <w:r w:rsidRPr="00DB2A80">
              <w:rPr>
                <w:rFonts w:ascii="Calibri" w:hAnsi="Calibri" w:cs="Calibri"/>
                <w:bCs/>
                <w:sz w:val="20"/>
              </w:rPr>
              <w:t>Item No.</w:t>
            </w:r>
          </w:p>
        </w:tc>
        <w:tc>
          <w:tcPr>
            <w:tcW w:w="4819" w:type="dxa"/>
            <w:shd w:val="clear" w:color="auto" w:fill="CC99FF"/>
            <w:vAlign w:val="center"/>
          </w:tcPr>
          <w:p w14:paraId="6FED5947" w14:textId="69526C26" w:rsidR="0048240E" w:rsidRPr="00DB2A80" w:rsidRDefault="0048240E" w:rsidP="007B7628">
            <w:pPr>
              <w:pStyle w:val="HeaderCaptionLeft"/>
              <w:rPr>
                <w:rFonts w:ascii="Calibri" w:hAnsi="Calibri" w:cs="Calibri"/>
                <w:bCs/>
                <w:sz w:val="20"/>
              </w:rPr>
            </w:pPr>
            <w:r w:rsidRPr="00DB2A80">
              <w:rPr>
                <w:rFonts w:ascii="Calibri" w:hAnsi="Calibri" w:cs="Calibri"/>
                <w:bCs/>
                <w:sz w:val="20"/>
              </w:rPr>
              <w:t>Description</w:t>
            </w:r>
          </w:p>
        </w:tc>
        <w:tc>
          <w:tcPr>
            <w:tcW w:w="567" w:type="dxa"/>
            <w:shd w:val="clear" w:color="auto" w:fill="CC99FF"/>
            <w:vAlign w:val="center"/>
          </w:tcPr>
          <w:p w14:paraId="7F86E835" w14:textId="21A84F2B" w:rsidR="0048240E" w:rsidRPr="00DB2A80" w:rsidRDefault="0048240E" w:rsidP="006C2898">
            <w:pPr>
              <w:pStyle w:val="HeaderCaptionRight"/>
              <w:jc w:val="center"/>
              <w:rPr>
                <w:rFonts w:ascii="Calibri" w:hAnsi="Calibri" w:cs="Calibri"/>
                <w:bCs/>
                <w:sz w:val="20"/>
              </w:rPr>
            </w:pPr>
            <w:r w:rsidRPr="00DB2A80">
              <w:rPr>
                <w:rFonts w:ascii="Calibri" w:hAnsi="Calibri" w:cs="Calibri"/>
                <w:bCs/>
                <w:sz w:val="20"/>
              </w:rPr>
              <w:t>Qty</w:t>
            </w:r>
          </w:p>
        </w:tc>
        <w:tc>
          <w:tcPr>
            <w:tcW w:w="993" w:type="dxa"/>
            <w:shd w:val="clear" w:color="auto" w:fill="CC99FF"/>
            <w:vAlign w:val="center"/>
          </w:tcPr>
          <w:p w14:paraId="75873D59" w14:textId="7E185917" w:rsidR="0048240E" w:rsidRPr="00DB2A80" w:rsidRDefault="0048240E" w:rsidP="00C17F7F">
            <w:pPr>
              <w:pStyle w:val="HeaderCaptionLeft"/>
              <w:jc w:val="center"/>
              <w:rPr>
                <w:rFonts w:ascii="Calibri" w:hAnsi="Calibri" w:cs="Calibri"/>
                <w:bCs/>
                <w:sz w:val="20"/>
              </w:rPr>
            </w:pPr>
            <w:r w:rsidRPr="00DB2A80">
              <w:rPr>
                <w:rFonts w:ascii="Calibri" w:hAnsi="Calibri" w:cs="Calibri"/>
                <w:bCs/>
                <w:sz w:val="20"/>
              </w:rPr>
              <w:t>Unit Price</w:t>
            </w:r>
          </w:p>
        </w:tc>
        <w:tc>
          <w:tcPr>
            <w:tcW w:w="567" w:type="dxa"/>
            <w:shd w:val="clear" w:color="auto" w:fill="CC99FF"/>
            <w:vAlign w:val="center"/>
          </w:tcPr>
          <w:p w14:paraId="60498886" w14:textId="4A339544" w:rsidR="0048240E" w:rsidRPr="00DB2A80" w:rsidRDefault="0048240E" w:rsidP="006C2898">
            <w:pPr>
              <w:pStyle w:val="HeaderCaptionRight"/>
              <w:jc w:val="center"/>
              <w:rPr>
                <w:rFonts w:ascii="Calibri" w:hAnsi="Calibri" w:cs="Calibri"/>
                <w:bCs/>
                <w:sz w:val="20"/>
              </w:rPr>
            </w:pPr>
            <w:r w:rsidRPr="00DB2A80">
              <w:rPr>
                <w:rFonts w:ascii="Calibri" w:hAnsi="Calibri" w:cs="Calibri"/>
                <w:bCs/>
                <w:sz w:val="20"/>
              </w:rPr>
              <w:t>Unit</w:t>
            </w:r>
          </w:p>
        </w:tc>
        <w:tc>
          <w:tcPr>
            <w:tcW w:w="708" w:type="dxa"/>
            <w:shd w:val="clear" w:color="auto" w:fill="CC99FF"/>
            <w:vAlign w:val="center"/>
          </w:tcPr>
          <w:p w14:paraId="00076D00" w14:textId="745221D0" w:rsidR="0048240E" w:rsidRPr="00DB2A80" w:rsidRDefault="0048240E" w:rsidP="006C2898">
            <w:pPr>
              <w:pStyle w:val="HeaderCaptionRight"/>
              <w:jc w:val="center"/>
              <w:rPr>
                <w:rFonts w:ascii="Calibri" w:hAnsi="Calibri" w:cs="Calibri"/>
                <w:bCs/>
                <w:sz w:val="20"/>
              </w:rPr>
            </w:pPr>
            <w:r w:rsidRPr="00DB2A80">
              <w:rPr>
                <w:rFonts w:ascii="Calibri" w:hAnsi="Calibri" w:cs="Calibri"/>
                <w:bCs/>
                <w:sz w:val="20"/>
              </w:rPr>
              <w:t>Disc %</w:t>
            </w:r>
          </w:p>
        </w:tc>
        <w:tc>
          <w:tcPr>
            <w:tcW w:w="993" w:type="dxa"/>
            <w:shd w:val="clear" w:color="auto" w:fill="CC99FF"/>
            <w:vAlign w:val="center"/>
          </w:tcPr>
          <w:p w14:paraId="2736C380" w14:textId="6BE2D88F" w:rsidR="0048240E" w:rsidRPr="00DB2A80" w:rsidRDefault="0048240E" w:rsidP="00C17F7F">
            <w:pPr>
              <w:pStyle w:val="HeaderCaptionRight"/>
              <w:jc w:val="center"/>
              <w:rPr>
                <w:rFonts w:ascii="Calibri" w:hAnsi="Calibri" w:cs="Calibri"/>
                <w:bCs/>
                <w:sz w:val="20"/>
              </w:rPr>
            </w:pPr>
            <w:r w:rsidRPr="00DB2A80">
              <w:rPr>
                <w:rFonts w:ascii="Calibri" w:hAnsi="Calibri" w:cs="Calibri"/>
                <w:bCs/>
                <w:sz w:val="20"/>
              </w:rPr>
              <w:t>Line Total</w:t>
            </w:r>
          </w:p>
        </w:tc>
      </w:tr>
      <w:sdt>
        <w:sdtPr>
          <w:rPr>
            <w:rFonts w:ascii="Calibri" w:hAnsi="Calibri" w:cs="Calibri"/>
            <w:b/>
            <w:bCs/>
          </w:rPr>
          <w:alias w:val="#Nav: /Header/Line"/>
          <w:tag w:val="#Nav: Standard_Sales_Quote/1304"/>
          <w:id w:val="1327254768"/>
          <w15:dataBinding w:prefixMappings="xmlns:ns0='urn:microsoft-dynamics-nav/reports/Standard_Sales_Quote/1304/' " w:xpath="/ns0:NavWordReportXmlPart[1]/ns0:Header[1]/ns0:Line" w:storeItemID="{B3BFDA78-E141-47A9-9863-4B78FE595E88}"/>
          <w15:repeatingSection/>
        </w:sdtPr>
        <w:sdtEndPr>
          <w:rPr>
            <w:b w:val="0"/>
            <w:bCs w:val="0"/>
          </w:rPr>
        </w:sdtEndPr>
        <w:sdtContent>
          <w:sdt>
            <w:sdtPr>
              <w:rPr>
                <w:rFonts w:ascii="Calibri" w:hAnsi="Calibri" w:cs="Calibri"/>
                <w:b/>
                <w:bCs/>
              </w:rPr>
              <w:id w:val="872800820"/>
              <w:placeholder>
                <w:docPart w:val="FEF3A30A9F304F04B0BBC876D54662DD"/>
              </w:placeholder>
              <w15:repeatingSectionItem/>
            </w:sdtPr>
            <w:sdtEndPr>
              <w:rPr>
                <w:b w:val="0"/>
                <w:bCs w:val="0"/>
              </w:rPr>
            </w:sdtEndPr>
            <w:sdtContent>
              <w:tr w:rsidR="0048240E" w:rsidRPr="00045044" w14:paraId="49AC46F4" w14:textId="77777777" w:rsidTr="0072013C">
                <w:trPr>
                  <w:cantSplit/>
                </w:trPr>
                <w:sdt>
                  <w:sdtPr>
                    <w:rPr>
                      <w:rFonts w:ascii="Calibri" w:hAnsi="Calibri" w:cs="Calibri"/>
                      <w:b/>
                      <w:bCs/>
                    </w:rPr>
                    <w:alias w:val="#Nav: /Header/Line/ItemNo_Line"/>
                    <w:tag w:val="#Nav: Standard_Sales_Quote/1304"/>
                    <w:id w:val="-1032108260"/>
                    <w:placeholder>
                      <w:docPart w:val="B1711A8C479945ECB06BCFE7A006D65B"/>
                    </w:placeholder>
                    <w:dataBinding w:prefixMappings="xmlns:ns0='urn:microsoft-dynamics-nav/reports/Standard_Sales_Quote/1304/'" w:xpath="/ns0:NavWordReportXmlPart[1]/ns0:Header[1]/ns0:Line[1]/ns0:ItemNo_Line[1]" w:storeItemID="{B3BFDA78-E141-47A9-9863-4B78FE595E88}"/>
                    <w:text/>
                  </w:sdtPr>
                  <w:sdtEndPr>
                    <w:rPr>
                      <w:b w:val="0"/>
                      <w:bCs w:val="0"/>
                    </w:rPr>
                  </w:sdtEndPr>
                  <w:sdtContent>
                    <w:tc>
                      <w:tcPr>
                        <w:tcW w:w="1980" w:type="dxa"/>
                        <w:tcMar>
                          <w:top w:w="0" w:type="dxa"/>
                          <w:bottom w:w="0" w:type="dxa"/>
                        </w:tcMar>
                        <w:vAlign w:val="center"/>
                      </w:tcPr>
                      <w:p w14:paraId="6BC8FF70" w14:textId="77777777" w:rsidR="0048240E" w:rsidRPr="00045044" w:rsidRDefault="0048240E" w:rsidP="00792C8E">
                        <w:pPr>
                          <w:pStyle w:val="LeftAlign"/>
                          <w:rPr>
                            <w:rFonts w:ascii="Calibri" w:hAnsi="Calibri" w:cs="Calibri"/>
                          </w:rPr>
                        </w:pPr>
                        <w:r w:rsidRPr="00045044">
                          <w:rPr>
                            <w:rFonts w:ascii="Calibri" w:hAnsi="Calibri" w:cs="Calibri"/>
                          </w:rPr>
                          <w:t>ItemNo_Line</w:t>
                        </w:r>
                      </w:p>
                    </w:tc>
                  </w:sdtContent>
                </w:sdt>
                <w:sdt>
                  <w:sdtPr>
                    <w:rPr>
                      <w:rFonts w:ascii="Calibri" w:hAnsi="Calibri" w:cs="Calibri"/>
                    </w:rPr>
                    <w:alias w:val="#Nav: /Header/Line/Description_Line"/>
                    <w:tag w:val="#Nav: Standard_Sales_Quote/1304"/>
                    <w:id w:val="-1420935410"/>
                    <w:placeholder>
                      <w:docPart w:val="4EBD9640D1874AF69075F50CD54E90CD"/>
                    </w:placeholder>
                    <w:dataBinding w:prefixMappings="xmlns:ns0='urn:microsoft-dynamics-nav/reports/Standard_Sales_Quote/1304/'" w:xpath="/ns0:NavWordReportXmlPart[1]/ns0:Header[1]/ns0:Line[1]/ns0:Description_Line[1]" w:storeItemID="{B3BFDA78-E141-47A9-9863-4B78FE595E88}"/>
                    <w:text/>
                  </w:sdtPr>
                  <w:sdtContent>
                    <w:tc>
                      <w:tcPr>
                        <w:tcW w:w="4819" w:type="dxa"/>
                        <w:tcMar>
                          <w:top w:w="0" w:type="dxa"/>
                          <w:bottom w:w="0" w:type="dxa"/>
                        </w:tcMar>
                        <w:vAlign w:val="center"/>
                      </w:tcPr>
                      <w:p w14:paraId="18FC6A3E" w14:textId="77777777" w:rsidR="0048240E" w:rsidRPr="00045044" w:rsidRDefault="0048240E" w:rsidP="00792C8E">
                        <w:pPr>
                          <w:pStyle w:val="LeftAlign"/>
                          <w:rPr>
                            <w:rFonts w:ascii="Calibri" w:hAnsi="Calibri" w:cs="Calibri"/>
                          </w:rPr>
                        </w:pPr>
                        <w:r w:rsidRPr="00045044">
                          <w:rPr>
                            <w:rFonts w:ascii="Calibri" w:hAnsi="Calibri" w:cs="Calibri"/>
                          </w:rPr>
                          <w:t>Description_Line</w:t>
                        </w:r>
                      </w:p>
                    </w:tc>
                  </w:sdtContent>
                </w:sdt>
                <w:sdt>
                  <w:sdtPr>
                    <w:rPr>
                      <w:rFonts w:ascii="Calibri" w:hAnsi="Calibri" w:cs="Calibri"/>
                    </w:rPr>
                    <w:alias w:val="#Nav: /Header/Line/Quantity_Line"/>
                    <w:tag w:val="#Nav: Standard_Sales_Quote/1304"/>
                    <w:id w:val="382909601"/>
                    <w:placeholder>
                      <w:docPart w:val="D7AF25B6FDF944CD82E6A824ECD0319F"/>
                    </w:placeholder>
                    <w:dataBinding w:prefixMappings="xmlns:ns0='urn:microsoft-dynamics-nav/reports/Standard_Sales_Quote/1304/'" w:xpath="/ns0:NavWordReportXmlPart[1]/ns0:Header[1]/ns0:Line[1]/ns0:Quantity_Line[1]" w:storeItemID="{B3BFDA78-E141-47A9-9863-4B78FE595E88}"/>
                    <w:text/>
                  </w:sdtPr>
                  <w:sdtContent>
                    <w:tc>
                      <w:tcPr>
                        <w:tcW w:w="567" w:type="dxa"/>
                        <w:tcMar>
                          <w:top w:w="0" w:type="dxa"/>
                          <w:bottom w:w="0" w:type="dxa"/>
                        </w:tcMar>
                        <w:vAlign w:val="center"/>
                      </w:tcPr>
                      <w:p w14:paraId="26849E6C" w14:textId="77777777" w:rsidR="0048240E" w:rsidRPr="00045044" w:rsidRDefault="0048240E" w:rsidP="00940E18">
                        <w:pPr>
                          <w:pStyle w:val="RightAlign"/>
                          <w:jc w:val="center"/>
                          <w:rPr>
                            <w:rFonts w:ascii="Calibri" w:hAnsi="Calibri" w:cs="Calibri"/>
                          </w:rPr>
                        </w:pPr>
                        <w:r w:rsidRPr="00045044">
                          <w:rPr>
                            <w:rFonts w:ascii="Calibri" w:hAnsi="Calibri" w:cs="Calibri"/>
                          </w:rPr>
                          <w:t>Quantity_Line</w:t>
                        </w:r>
                      </w:p>
                    </w:tc>
                  </w:sdtContent>
                </w:sdt>
                <w:tc>
                  <w:tcPr>
                    <w:tcW w:w="993" w:type="dxa"/>
                    <w:tcMar>
                      <w:top w:w="0" w:type="dxa"/>
                      <w:bottom w:w="0" w:type="dxa"/>
                    </w:tcMar>
                    <w:vAlign w:val="center"/>
                  </w:tcPr>
                  <w:p w14:paraId="48BE5D2A" w14:textId="11D70913" w:rsidR="0048240E" w:rsidRPr="0048240E" w:rsidRDefault="00000000" w:rsidP="009A796C">
                    <w:pPr>
                      <w:pStyle w:val="SubGroupSeparation"/>
                      <w:spacing w:after="0" w:line="240" w:lineRule="auto"/>
                      <w:ind w:right="100"/>
                      <w:contextualSpacing/>
                      <w:jc w:val="right"/>
                      <w:rPr>
                        <w:rFonts w:ascii="Calibri" w:hAnsi="Calibri" w:cs="Calibri"/>
                        <w:b w:val="0"/>
                        <w:bCs w:val="0"/>
                        <w:sz w:val="20"/>
                        <w:szCs w:val="20"/>
                      </w:rPr>
                    </w:pPr>
                    <w:sdt>
                      <w:sdtPr>
                        <w:rPr>
                          <w:rFonts w:ascii="Calibri" w:hAnsi="Calibri" w:cs="Calibri"/>
                          <w:b w:val="0"/>
                          <w:bCs w:val="0"/>
                          <w:sz w:val="20"/>
                          <w:szCs w:val="20"/>
                        </w:rPr>
                        <w:alias w:val="#Nav: /Header/Line/UnitPrice"/>
                        <w:tag w:val="#Nav: Standard_Sales_Quote/1304"/>
                        <w:id w:val="1679457956"/>
                        <w:placeholder>
                          <w:docPart w:val="CB37D9E1347545098977E5196FA4E476"/>
                        </w:placeholder>
                        <w:dataBinding w:prefixMappings="xmlns:ns0='urn:microsoft-dynamics-nav/reports/Standard_Sales_Quote/1304/'" w:xpath="/ns0:NavWordReportXmlPart[1]/ns0:Header[1]/ns0:Line[1]/ns0:UnitPrice[1]" w:storeItemID="{B3BFDA78-E141-47A9-9863-4B78FE595E88}"/>
                        <w:text/>
                      </w:sdtPr>
                      <w:sdtContent>
                        <w:proofErr w:type="spellStart"/>
                        <w:r w:rsidR="0048240E">
                          <w:rPr>
                            <w:rFonts w:ascii="Calibri" w:hAnsi="Calibri" w:cs="Calibri"/>
                            <w:b w:val="0"/>
                            <w:bCs w:val="0"/>
                            <w:sz w:val="20"/>
                            <w:szCs w:val="20"/>
                          </w:rPr>
                          <w:t>UnitPrice</w:t>
                        </w:r>
                        <w:proofErr w:type="spellEnd"/>
                      </w:sdtContent>
                    </w:sdt>
                  </w:p>
                </w:tc>
                <w:sdt>
                  <w:sdtPr>
                    <w:rPr>
                      <w:rStyle w:val="LeftAlignChar"/>
                      <w:rFonts w:ascii="Calibri" w:hAnsi="Calibri" w:cs="Calibri"/>
                    </w:rPr>
                    <w:alias w:val="#Nav: /Header/Line/UnitOfMeasure"/>
                    <w:tag w:val="#Nav: Standard_Sales_Quote/1304"/>
                    <w:id w:val="436108881"/>
                    <w:placeholder>
                      <w:docPart w:val="46AC337072D240D0A4087364909F6C3A"/>
                    </w:placeholder>
                    <w:dataBinding w:prefixMappings="xmlns:ns0='urn:microsoft-dynamics-nav/reports/Standard_Sales_Quote/1304/'" w:xpath="/ns0:NavWordReportXmlPart[1]/ns0:Header[1]/ns0:Line[1]/ns0:UnitOfMeasure[1]" w:storeItemID="{B3BFDA78-E141-47A9-9863-4B78FE595E88}"/>
                    <w:text/>
                  </w:sdtPr>
                  <w:sdtContent>
                    <w:tc>
                      <w:tcPr>
                        <w:tcW w:w="567" w:type="dxa"/>
                        <w:tcMar>
                          <w:top w:w="0" w:type="dxa"/>
                          <w:bottom w:w="0" w:type="dxa"/>
                        </w:tcMar>
                        <w:vAlign w:val="center"/>
                      </w:tcPr>
                      <w:p w14:paraId="4A08FC7C" w14:textId="0BF01EDE" w:rsidR="0048240E" w:rsidRPr="00045044" w:rsidRDefault="0048240E" w:rsidP="00940E18">
                        <w:pPr>
                          <w:pStyle w:val="RightAlign"/>
                          <w:jc w:val="center"/>
                          <w:rPr>
                            <w:rFonts w:ascii="Calibri" w:hAnsi="Calibri" w:cs="Calibri"/>
                          </w:rPr>
                        </w:pPr>
                        <w:r w:rsidRPr="00045044">
                          <w:rPr>
                            <w:rStyle w:val="LeftAlignChar"/>
                            <w:rFonts w:ascii="Calibri" w:hAnsi="Calibri" w:cs="Calibri"/>
                          </w:rPr>
                          <w:t>UnitOfMeasure</w:t>
                        </w:r>
                      </w:p>
                    </w:tc>
                  </w:sdtContent>
                </w:sdt>
                <w:sdt>
                  <w:sdtPr>
                    <w:rPr>
                      <w:rFonts w:ascii="Calibri" w:hAnsi="Calibri" w:cs="Calibri"/>
                    </w:rPr>
                    <w:alias w:val="#Nav: /Header/Line/LineDiscountPercentText_Line"/>
                    <w:tag w:val="#Nav: Standard_Sales_Quote/1304"/>
                    <w:id w:val="1153113100"/>
                    <w:placeholder>
                      <w:docPart w:val="CB37D9E1347545098977E5196FA4E476"/>
                    </w:placeholder>
                    <w:dataBinding w:prefixMappings="xmlns:ns0='urn:microsoft-dynamics-nav/reports/Standard_Sales_Quote/1304/'" w:xpath="/ns0:NavWordReportXmlPart[1]/ns0:Header[1]/ns0:Line[1]/ns0:LineDiscountPercentText_Line[1]" w:storeItemID="{B3BFDA78-E141-47A9-9863-4B78FE595E88}"/>
                    <w:text/>
                  </w:sdtPr>
                  <w:sdtContent>
                    <w:tc>
                      <w:tcPr>
                        <w:tcW w:w="708" w:type="dxa"/>
                        <w:tcMar>
                          <w:top w:w="0" w:type="dxa"/>
                          <w:bottom w:w="0" w:type="dxa"/>
                        </w:tcMar>
                        <w:vAlign w:val="center"/>
                      </w:tcPr>
                      <w:p w14:paraId="55CAEDEC" w14:textId="77777777" w:rsidR="0048240E" w:rsidRPr="00045044" w:rsidRDefault="0048240E" w:rsidP="00940E18">
                        <w:pPr>
                          <w:pStyle w:val="RightAlign"/>
                          <w:jc w:val="center"/>
                          <w:rPr>
                            <w:rFonts w:ascii="Calibri" w:hAnsi="Calibri" w:cs="Calibri"/>
                          </w:rPr>
                        </w:pPr>
                        <w:r w:rsidRPr="00045044">
                          <w:rPr>
                            <w:rFonts w:ascii="Calibri" w:hAnsi="Calibri" w:cs="Calibri"/>
                          </w:rPr>
                          <w:t>LineDiscountPercentText_Line</w:t>
                        </w:r>
                      </w:p>
                    </w:tc>
                  </w:sdtContent>
                </w:sdt>
                <w:sdt>
                  <w:sdtPr>
                    <w:rPr>
                      <w:rFonts w:ascii="Calibri" w:hAnsi="Calibri" w:cs="Calibri"/>
                    </w:rPr>
                    <w:alias w:val="#Nav: /Header/Line/LineAmount_Line"/>
                    <w:tag w:val="#Nav: Standard_Sales_Quote/1304"/>
                    <w:id w:val="-1829895906"/>
                    <w:placeholder>
                      <w:docPart w:val="C98EC9AA99944C13AFAF25A3A2ECE56D"/>
                    </w:placeholder>
                    <w:dataBinding w:prefixMappings="xmlns:ns0='urn:microsoft-dynamics-nav/reports/Standard_Sales_Quote/1304/'" w:xpath="/ns0:NavWordReportXmlPart[1]/ns0:Header[1]/ns0:Line[1]/ns0:LineAmount_Line[1]" w:storeItemID="{B3BFDA78-E141-47A9-9863-4B78FE595E88}"/>
                    <w:text/>
                  </w:sdtPr>
                  <w:sdtContent>
                    <w:tc>
                      <w:tcPr>
                        <w:tcW w:w="993" w:type="dxa"/>
                        <w:tcMar>
                          <w:top w:w="0" w:type="dxa"/>
                          <w:bottom w:w="0" w:type="dxa"/>
                        </w:tcMar>
                        <w:vAlign w:val="center"/>
                      </w:tcPr>
                      <w:p w14:paraId="26349105" w14:textId="77777777" w:rsidR="0048240E" w:rsidRPr="00045044" w:rsidRDefault="0048240E" w:rsidP="00792C8E">
                        <w:pPr>
                          <w:pStyle w:val="RightAlign"/>
                          <w:rPr>
                            <w:rFonts w:ascii="Calibri" w:hAnsi="Calibri" w:cs="Calibri"/>
                          </w:rPr>
                        </w:pPr>
                        <w:r w:rsidRPr="00045044">
                          <w:rPr>
                            <w:rFonts w:ascii="Calibri" w:hAnsi="Calibri" w:cs="Calibri"/>
                          </w:rPr>
                          <w:t>LineAmount_Line</w:t>
                        </w:r>
                      </w:p>
                    </w:tc>
                  </w:sdtContent>
                </w:sdt>
              </w:tr>
            </w:sdtContent>
          </w:sdt>
        </w:sdtContent>
      </w:sdt>
    </w:tbl>
    <w:p w14:paraId="6E3D64C9" w14:textId="6211EA27" w:rsidR="000314D6" w:rsidRDefault="000314D6" w:rsidP="00C4446D">
      <w:pPr>
        <w:pStyle w:val="GroupSeparation"/>
        <w:spacing w:after="0" w:line="240" w:lineRule="auto"/>
        <w:contextualSpacing/>
        <w:rPr>
          <w:rFonts w:ascii="Calibri" w:hAnsi="Calibri" w:cs="Calibri"/>
        </w:rPr>
      </w:pPr>
    </w:p>
    <w:p w14:paraId="549ABA1F" w14:textId="77777777" w:rsidR="00B23CE2" w:rsidRDefault="00B23CE2" w:rsidP="005B41A2">
      <w:pPr>
        <w:pStyle w:val="GroupSeparation"/>
        <w:spacing w:after="0" w:line="240" w:lineRule="auto"/>
        <w:rPr>
          <w:rFonts w:ascii="Calibri" w:hAnsi="Calibri" w:cs="Calibri"/>
        </w:rPr>
      </w:pPr>
    </w:p>
    <w:tbl>
      <w:tblPr>
        <w:tblStyle w:val="TableGrid"/>
        <w:tblW w:w="3828" w:type="dxa"/>
        <w:tblInd w:w="6799" w:type="dxa"/>
        <w:tblLayout w:type="fixed"/>
        <w:tblLook w:val="04A0" w:firstRow="1" w:lastRow="0" w:firstColumn="1" w:lastColumn="0" w:noHBand="0" w:noVBand="1"/>
      </w:tblPr>
      <w:tblGrid>
        <w:gridCol w:w="2268"/>
        <w:gridCol w:w="1560"/>
      </w:tblGrid>
      <w:tr w:rsidR="0048240E" w:rsidRPr="00260002" w14:paraId="73D310BE" w14:textId="77777777" w:rsidTr="0099503A">
        <w:tc>
          <w:tcPr>
            <w:tcW w:w="2268" w:type="dxa"/>
          </w:tcPr>
          <w:p w14:paraId="50CA8EFD" w14:textId="77777777" w:rsidR="00C17F7F" w:rsidRPr="00260002" w:rsidRDefault="00C17F7F" w:rsidP="008420FD">
            <w:pPr>
              <w:ind w:right="142"/>
              <w:rPr>
                <w:rFonts w:ascii="Calibri" w:hAnsi="Calibri" w:cs="Calibri"/>
                <w:sz w:val="20"/>
                <w:szCs w:val="20"/>
              </w:rPr>
            </w:pPr>
            <w:r w:rsidRPr="00260002">
              <w:rPr>
                <w:rFonts w:ascii="Calibri" w:hAnsi="Calibri" w:cs="Calibri"/>
                <w:sz w:val="20"/>
                <w:szCs w:val="20"/>
              </w:rPr>
              <w:t>Sub-total Ex VAT:</w:t>
            </w:r>
          </w:p>
        </w:tc>
        <w:sdt>
          <w:sdtPr>
            <w:rPr>
              <w:rFonts w:ascii="Calibri" w:hAnsi="Calibri" w:cs="Calibri"/>
              <w:b/>
              <w:bCs/>
              <w:sz w:val="20"/>
              <w:szCs w:val="20"/>
            </w:rPr>
            <w:alias w:val="#Nav: /Header/Totals/TotalSubTotal"/>
            <w:tag w:val="#Nav: Standard_Sales_Quote/1304"/>
            <w:id w:val="1008028897"/>
            <w:placeholder>
              <w:docPart w:val="DefaultPlaceholder_-1854013440"/>
            </w:placeholder>
            <w:dataBinding w:prefixMappings="xmlns:ns0='urn:microsoft-dynamics-nav/reports/Standard_Sales_Quote/1304/'" w:xpath="/ns0:NavWordReportXmlPart[1]/ns0:Header[1]/ns0:Totals[1]/ns0:TotalSubTotal[1]" w:storeItemID="{B3BFDA78-E141-47A9-9863-4B78FE595E88}"/>
            <w:text/>
          </w:sdtPr>
          <w:sdtContent>
            <w:tc>
              <w:tcPr>
                <w:tcW w:w="1560" w:type="dxa"/>
              </w:tcPr>
              <w:p w14:paraId="05DC69CA" w14:textId="08957093" w:rsidR="00C17F7F" w:rsidRPr="00A22A26" w:rsidRDefault="00FF059F" w:rsidP="008420FD">
                <w:pPr>
                  <w:jc w:val="right"/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</w:pPr>
                <w:proofErr w:type="spellStart"/>
                <w:r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TotalSubTotal</w:t>
                </w:r>
                <w:proofErr w:type="spellEnd"/>
              </w:p>
            </w:tc>
          </w:sdtContent>
        </w:sdt>
      </w:tr>
      <w:tr w:rsidR="0048240E" w:rsidRPr="00260002" w14:paraId="33CCBD49" w14:textId="77777777" w:rsidTr="0099503A">
        <w:tc>
          <w:tcPr>
            <w:tcW w:w="2268" w:type="dxa"/>
          </w:tcPr>
          <w:p w14:paraId="0336493B" w14:textId="77777777" w:rsidR="00C17F7F" w:rsidRPr="00260002" w:rsidRDefault="00C17F7F" w:rsidP="008420FD">
            <w:pPr>
              <w:ind w:right="142"/>
              <w:rPr>
                <w:rFonts w:ascii="Calibri" w:hAnsi="Calibri" w:cs="Calibri"/>
                <w:sz w:val="20"/>
                <w:szCs w:val="20"/>
              </w:rPr>
            </w:pPr>
            <w:r w:rsidRPr="00260002">
              <w:rPr>
                <w:rFonts w:ascii="Calibri" w:hAnsi="Calibri" w:cs="Calibri"/>
                <w:sz w:val="20"/>
                <w:szCs w:val="20"/>
              </w:rPr>
              <w:t>Sub-total discount:</w:t>
            </w:r>
          </w:p>
        </w:tc>
        <w:sdt>
          <w:sdtPr>
            <w:rPr>
              <w:rFonts w:ascii="Calibri" w:hAnsi="Calibri" w:cs="Calibri"/>
              <w:sz w:val="20"/>
              <w:szCs w:val="20"/>
            </w:rPr>
            <w:alias w:val="#Nav: /Header/Totals/TotalInvoiceDiscountAmount"/>
            <w:tag w:val="#Nav: Standard_Sales_Quote/1304"/>
            <w:id w:val="-93404429"/>
            <w:placeholder>
              <w:docPart w:val="DefaultPlaceholder_-1854013440"/>
            </w:placeholder>
            <w:dataBinding w:prefixMappings="xmlns:ns0='urn:microsoft-dynamics-nav/reports/Standard_Sales_Quote/1304/'" w:xpath="/ns0:NavWordReportXmlPart[1]/ns0:Header[1]/ns0:Totals[1]/ns0:TotalInvoiceDiscountAmount[1]" w:storeItemID="{B3BFDA78-E141-47A9-9863-4B78FE595E88}"/>
            <w:text/>
          </w:sdtPr>
          <w:sdtContent>
            <w:tc>
              <w:tcPr>
                <w:tcW w:w="1560" w:type="dxa"/>
              </w:tcPr>
              <w:p w14:paraId="54A407D1" w14:textId="4A38D57D" w:rsidR="00C17F7F" w:rsidRPr="00260002" w:rsidRDefault="00FF059F" w:rsidP="008420FD">
                <w:pPr>
                  <w:jc w:val="right"/>
                  <w:rPr>
                    <w:rFonts w:ascii="Calibri" w:hAnsi="Calibri" w:cs="Calibri"/>
                    <w:sz w:val="20"/>
                    <w:szCs w:val="20"/>
                  </w:rPr>
                </w:pPr>
                <w:proofErr w:type="spellStart"/>
                <w:r>
                  <w:rPr>
                    <w:rFonts w:ascii="Calibri" w:hAnsi="Calibri" w:cs="Calibri"/>
                    <w:sz w:val="20"/>
                    <w:szCs w:val="20"/>
                  </w:rPr>
                  <w:t>TotalInvoiceDiscountAmount</w:t>
                </w:r>
                <w:proofErr w:type="spellEnd"/>
              </w:p>
            </w:tc>
          </w:sdtContent>
        </w:sdt>
      </w:tr>
      <w:tr w:rsidR="0048240E" w:rsidRPr="00260002" w14:paraId="59D68AF8" w14:textId="77777777" w:rsidTr="0099503A">
        <w:tc>
          <w:tcPr>
            <w:tcW w:w="2268" w:type="dxa"/>
          </w:tcPr>
          <w:p w14:paraId="17ABC011" w14:textId="77777777" w:rsidR="00C17F7F" w:rsidRPr="00260002" w:rsidRDefault="00C17F7F" w:rsidP="008420FD">
            <w:pPr>
              <w:ind w:right="142"/>
              <w:rPr>
                <w:rFonts w:ascii="Calibri" w:hAnsi="Calibri" w:cs="Calibri"/>
                <w:i/>
                <w:iCs/>
                <w:sz w:val="20"/>
                <w:szCs w:val="20"/>
              </w:rPr>
            </w:pPr>
            <w:r w:rsidRPr="00260002">
              <w:rPr>
                <w:rFonts w:ascii="Calibri" w:hAnsi="Calibri" w:cs="Calibri"/>
                <w:i/>
                <w:iCs/>
                <w:sz w:val="20"/>
                <w:szCs w:val="20"/>
              </w:rPr>
              <w:t>VAT Code / Amount:</w:t>
            </w:r>
          </w:p>
        </w:tc>
        <w:sdt>
          <w:sdtPr>
            <w:rPr>
              <w:rFonts w:ascii="Calibri" w:hAnsi="Calibri" w:cs="Calibri"/>
              <w:sz w:val="20"/>
              <w:szCs w:val="20"/>
            </w:rPr>
            <w:alias w:val="#Nav: /Header/Totals/TotalVATAmount"/>
            <w:tag w:val="#Nav: Standard_Sales_Quote/1304"/>
            <w:id w:val="-51315874"/>
            <w:placeholder>
              <w:docPart w:val="DefaultPlaceholder_-1854013440"/>
            </w:placeholder>
            <w:dataBinding w:prefixMappings="xmlns:ns0='urn:microsoft-dynamics-nav/reports/Standard_Sales_Quote/1304/'" w:xpath="/ns0:NavWordReportXmlPart[1]/ns0:Header[1]/ns0:Totals[1]/ns0:TotalVATAmount[1]" w:storeItemID="{B3BFDA78-E141-47A9-9863-4B78FE595E88}"/>
            <w:text/>
          </w:sdtPr>
          <w:sdtContent>
            <w:tc>
              <w:tcPr>
                <w:tcW w:w="1560" w:type="dxa"/>
              </w:tcPr>
              <w:p w14:paraId="32F41BAD" w14:textId="79233CD6" w:rsidR="00C17F7F" w:rsidRPr="00260002" w:rsidRDefault="00FF059F" w:rsidP="008420FD">
                <w:pPr>
                  <w:jc w:val="right"/>
                  <w:rPr>
                    <w:rFonts w:ascii="Calibri" w:hAnsi="Calibri" w:cs="Calibri"/>
                    <w:sz w:val="20"/>
                    <w:szCs w:val="20"/>
                  </w:rPr>
                </w:pPr>
                <w:proofErr w:type="spellStart"/>
                <w:r>
                  <w:rPr>
                    <w:rFonts w:ascii="Calibri" w:hAnsi="Calibri" w:cs="Calibri"/>
                    <w:sz w:val="20"/>
                    <w:szCs w:val="20"/>
                  </w:rPr>
                  <w:t>TotalVATAmount</w:t>
                </w:r>
                <w:proofErr w:type="spellEnd"/>
              </w:p>
            </w:tc>
          </w:sdtContent>
        </w:sdt>
      </w:tr>
      <w:tr w:rsidR="003747BF" w:rsidRPr="003747BF" w14:paraId="04BEDB0C" w14:textId="77777777" w:rsidTr="0099503A">
        <w:tc>
          <w:tcPr>
            <w:tcW w:w="2268" w:type="dxa"/>
            <w:shd w:val="clear" w:color="auto" w:fill="CC99FF"/>
          </w:tcPr>
          <w:p w14:paraId="169E451B" w14:textId="20948E0E" w:rsidR="00C17F7F" w:rsidRPr="0099503A" w:rsidRDefault="00C17F7F" w:rsidP="008420FD">
            <w:pPr>
              <w:ind w:right="142"/>
              <w:rPr>
                <w:rFonts w:ascii="Calibri" w:hAnsi="Calibri" w:cs="Calibri"/>
                <w:b/>
                <w:bCs/>
                <w:color w:val="FFFFFF" w:themeColor="background1"/>
                <w:sz w:val="20"/>
                <w:szCs w:val="20"/>
              </w:rPr>
            </w:pPr>
            <w:r w:rsidRPr="0099503A">
              <w:rPr>
                <w:rFonts w:ascii="Calibri" w:hAnsi="Calibri" w:cs="Calibri"/>
                <w:b/>
                <w:bCs/>
                <w:color w:val="FFFFFF" w:themeColor="background1"/>
                <w:sz w:val="20"/>
                <w:szCs w:val="20"/>
              </w:rPr>
              <w:t>Invoice Total inc</w:t>
            </w:r>
            <w:r w:rsidR="00515A69" w:rsidRPr="0099503A">
              <w:rPr>
                <w:rFonts w:ascii="Calibri" w:hAnsi="Calibri" w:cs="Calibri"/>
                <w:b/>
                <w:bCs/>
                <w:color w:val="FFFFFF" w:themeColor="background1"/>
                <w:sz w:val="20"/>
                <w:szCs w:val="20"/>
              </w:rPr>
              <w:t>.</w:t>
            </w:r>
            <w:r w:rsidRPr="0099503A">
              <w:rPr>
                <w:rFonts w:ascii="Calibri" w:hAnsi="Calibri" w:cs="Calibri"/>
                <w:b/>
                <w:bCs/>
                <w:color w:val="FFFFFF" w:themeColor="background1"/>
                <w:sz w:val="20"/>
                <w:szCs w:val="20"/>
              </w:rPr>
              <w:t xml:space="preserve"> VA</w:t>
            </w:r>
            <w:r w:rsidR="00515A69" w:rsidRPr="0099503A">
              <w:rPr>
                <w:rFonts w:ascii="Calibri" w:hAnsi="Calibri" w:cs="Calibri"/>
                <w:b/>
                <w:bCs/>
                <w:color w:val="FFFFFF" w:themeColor="background1"/>
                <w:sz w:val="20"/>
                <w:szCs w:val="20"/>
              </w:rPr>
              <w:t>T:</w:t>
            </w:r>
          </w:p>
        </w:tc>
        <w:sdt>
          <w:sdtPr>
            <w:rPr>
              <w:rFonts w:ascii="Calibri" w:hAnsi="Calibri" w:cs="Calibri"/>
              <w:b/>
              <w:bCs/>
              <w:color w:val="FFFFFF" w:themeColor="background1"/>
              <w:sz w:val="20"/>
              <w:szCs w:val="20"/>
            </w:rPr>
            <w:alias w:val="#Nav: /Header/Totals/TotalAmountIncludingVAT"/>
            <w:tag w:val="#Nav: Standard_Sales_Quote/1304"/>
            <w:id w:val="1661501859"/>
            <w:placeholder>
              <w:docPart w:val="872E329C7AD24C338A8FFF434D187217"/>
            </w:placeholder>
            <w:dataBinding w:prefixMappings="xmlns:ns0='urn:microsoft-dynamics-nav/reports/Standard_Sales_Quote/1304/'" w:xpath="/ns0:NavWordReportXmlPart[1]/ns0:Header[1]/ns0:Totals[1]/ns0:TotalAmountIncludingVAT[1]" w:storeItemID="{B3BFDA78-E141-47A9-9863-4B78FE595E88}"/>
            <w:text/>
          </w:sdtPr>
          <w:sdtContent>
            <w:tc>
              <w:tcPr>
                <w:tcW w:w="1560" w:type="dxa"/>
                <w:shd w:val="clear" w:color="auto" w:fill="CC99FF"/>
              </w:tcPr>
              <w:p w14:paraId="50CDDDB2" w14:textId="72706876" w:rsidR="00C17F7F" w:rsidRPr="003747BF" w:rsidRDefault="00C17F7F" w:rsidP="008420FD">
                <w:pPr>
                  <w:jc w:val="right"/>
                  <w:rPr>
                    <w:rFonts w:ascii="Calibri" w:hAnsi="Calibri" w:cs="Calibri"/>
                    <w:b/>
                    <w:bCs/>
                    <w:color w:val="FFFFFF" w:themeColor="background1"/>
                    <w:sz w:val="20"/>
                    <w:szCs w:val="20"/>
                  </w:rPr>
                </w:pPr>
                <w:proofErr w:type="spellStart"/>
                <w:r w:rsidRPr="003747BF">
                  <w:rPr>
                    <w:rFonts w:ascii="Calibri" w:hAnsi="Calibri" w:cs="Calibri"/>
                    <w:b/>
                    <w:bCs/>
                    <w:color w:val="FFFFFF" w:themeColor="background1"/>
                    <w:sz w:val="20"/>
                    <w:szCs w:val="20"/>
                  </w:rPr>
                  <w:t>TotalAmountIncludingVAT</w:t>
                </w:r>
                <w:proofErr w:type="spellEnd"/>
              </w:p>
            </w:tc>
          </w:sdtContent>
        </w:sdt>
      </w:tr>
    </w:tbl>
    <w:p w14:paraId="541A73D3" w14:textId="77777777" w:rsidR="00B23CE2" w:rsidRDefault="00B23CE2" w:rsidP="005B41A2">
      <w:pPr>
        <w:pStyle w:val="GroupSeparation"/>
        <w:spacing w:after="0" w:line="240" w:lineRule="auto"/>
        <w:rPr>
          <w:rFonts w:ascii="Calibri" w:hAnsi="Calibri" w:cs="Calibri"/>
        </w:rPr>
      </w:pPr>
    </w:p>
    <w:p w14:paraId="73495958" w14:textId="77777777" w:rsidR="00B23CE2" w:rsidRDefault="00B23CE2" w:rsidP="005B41A2">
      <w:pPr>
        <w:pStyle w:val="GroupSeparation"/>
        <w:spacing w:after="0" w:line="240" w:lineRule="auto"/>
        <w:rPr>
          <w:rFonts w:ascii="Calibri" w:hAnsi="Calibri" w:cs="Calibri"/>
        </w:rPr>
      </w:pPr>
    </w:p>
    <w:p w14:paraId="67F766D5" w14:textId="77777777" w:rsidR="00B23CE2" w:rsidRPr="00045044" w:rsidRDefault="00B23CE2" w:rsidP="005B41A2">
      <w:pPr>
        <w:pStyle w:val="GroupSeparation"/>
        <w:spacing w:after="0" w:line="240" w:lineRule="auto"/>
        <w:rPr>
          <w:rFonts w:ascii="Calibri" w:hAnsi="Calibri" w:cs="Calibri"/>
        </w:rPr>
      </w:pPr>
    </w:p>
    <w:p w14:paraId="445058B3" w14:textId="77777777" w:rsidR="006D4464" w:rsidRPr="00045044" w:rsidRDefault="006D4464" w:rsidP="005B41A2">
      <w:pPr>
        <w:pStyle w:val="GroupSeparation"/>
        <w:spacing w:after="0" w:line="240" w:lineRule="auto"/>
        <w:rPr>
          <w:rFonts w:ascii="Calibri" w:hAnsi="Calibri" w:cs="Calibri"/>
        </w:rPr>
      </w:pP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3544"/>
        <w:gridCol w:w="3543"/>
      </w:tblGrid>
      <w:tr w:rsidR="00D5701B" w:rsidRPr="00D5701B" w14:paraId="3597D447" w14:textId="77777777" w:rsidTr="00AE3556">
        <w:tc>
          <w:tcPr>
            <w:tcW w:w="7087" w:type="dxa"/>
            <w:gridSpan w:val="2"/>
          </w:tcPr>
          <w:p w14:paraId="31B6318E" w14:textId="30737A41" w:rsidR="00D5701B" w:rsidRPr="007B7628" w:rsidRDefault="00D5701B" w:rsidP="00D5701B">
            <w:pPr>
              <w:pStyle w:val="GroupSeparation"/>
              <w:spacing w:after="0"/>
              <w:rPr>
                <w:rFonts w:ascii="Calibri" w:hAnsi="Calibri" w:cs="Calibri"/>
                <w:b/>
                <w:bCs/>
                <w:color w:val="990099"/>
              </w:rPr>
            </w:pPr>
            <w:r w:rsidRPr="007B7628">
              <w:rPr>
                <w:rFonts w:ascii="Calibri" w:hAnsi="Calibri" w:cs="Calibri"/>
                <w:b/>
                <w:bCs/>
                <w:color w:val="990099"/>
              </w:rPr>
              <w:t>Payment Details</w:t>
            </w:r>
          </w:p>
        </w:tc>
      </w:tr>
      <w:tr w:rsidR="00D5701B" w:rsidRPr="00D5701B" w14:paraId="3537B4F7" w14:textId="77777777" w:rsidTr="00AE3556">
        <w:tc>
          <w:tcPr>
            <w:tcW w:w="3544" w:type="dxa"/>
          </w:tcPr>
          <w:p w14:paraId="1CB76A68" w14:textId="1B7AE08B" w:rsidR="00D5701B" w:rsidRPr="009B32D7" w:rsidRDefault="009B32D7" w:rsidP="009B32D7">
            <w:pPr>
              <w:pStyle w:val="GroupSeparation"/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9B32D7">
              <w:rPr>
                <w:rFonts w:ascii="Calibri" w:hAnsi="Calibri" w:cs="Calibri"/>
                <w:b/>
                <w:bCs/>
                <w:sz w:val="20"/>
                <w:szCs w:val="20"/>
              </w:rPr>
              <w:t>UK £ Bank Account (GBP Only)</w:t>
            </w:r>
          </w:p>
        </w:tc>
        <w:tc>
          <w:tcPr>
            <w:tcW w:w="3543" w:type="dxa"/>
          </w:tcPr>
          <w:p w14:paraId="4379DD9D" w14:textId="7B625F88" w:rsidR="00D5701B" w:rsidRPr="004033DD" w:rsidRDefault="004033DD" w:rsidP="009B32D7">
            <w:pPr>
              <w:pStyle w:val="GroupSeparation"/>
              <w:spacing w:after="0"/>
              <w:rPr>
                <w:rFonts w:ascii="Calibri" w:hAnsi="Calibri" w:cs="Calibri"/>
                <w:b/>
                <w:bCs/>
                <w:sz w:val="20"/>
                <w:szCs w:val="20"/>
              </w:rPr>
            </w:pPr>
            <w:r w:rsidRPr="004033DD">
              <w:rPr>
                <w:rFonts w:ascii="Calibri" w:hAnsi="Calibri" w:cs="Calibri"/>
                <w:b/>
                <w:bCs/>
                <w:sz w:val="20"/>
                <w:szCs w:val="20"/>
              </w:rPr>
              <w:t>Euro (</w:t>
            </w:r>
            <w:r w:rsidRPr="004033DD">
              <w:rPr>
                <w:rFonts w:ascii="Calibri" w:hAnsi="Calibri" w:cs="Calibri"/>
                <w:b/>
                <w:bCs/>
                <w:color w:val="111111"/>
                <w:sz w:val="20"/>
                <w:szCs w:val="20"/>
                <w:shd w:val="clear" w:color="auto" w:fill="FFFFFF"/>
              </w:rPr>
              <w:t>€) Bank Account (Euro Only)</w:t>
            </w:r>
          </w:p>
        </w:tc>
      </w:tr>
      <w:tr w:rsidR="004033DD" w:rsidRPr="00D5701B" w14:paraId="48B8EAFC" w14:textId="77777777" w:rsidTr="00AE3556">
        <w:tc>
          <w:tcPr>
            <w:tcW w:w="3544" w:type="dxa"/>
          </w:tcPr>
          <w:p w14:paraId="77D90E67" w14:textId="77777777" w:rsidR="004033DD" w:rsidRPr="004033DD" w:rsidRDefault="004033DD" w:rsidP="004033DD">
            <w:pPr>
              <w:pStyle w:val="GroupSeparation"/>
              <w:spacing w:after="0"/>
              <w:rPr>
                <w:rFonts w:ascii="Calibri" w:hAnsi="Calibri" w:cs="Calibri"/>
                <w:sz w:val="20"/>
                <w:szCs w:val="20"/>
              </w:rPr>
            </w:pPr>
            <w:r w:rsidRPr="004033DD">
              <w:rPr>
                <w:rFonts w:ascii="Calibri" w:hAnsi="Calibri" w:cs="Calibri"/>
                <w:sz w:val="20"/>
                <w:szCs w:val="20"/>
              </w:rPr>
              <w:t>Name: Vertical Leisure Ltd</w:t>
            </w:r>
          </w:p>
          <w:p w14:paraId="22080348" w14:textId="77777777" w:rsidR="004033DD" w:rsidRPr="004033DD" w:rsidRDefault="004033DD" w:rsidP="004033DD">
            <w:pPr>
              <w:pStyle w:val="GroupSeparation"/>
              <w:spacing w:after="0"/>
              <w:rPr>
                <w:rFonts w:ascii="Calibri" w:hAnsi="Calibri" w:cs="Calibri"/>
                <w:sz w:val="20"/>
                <w:szCs w:val="20"/>
                <w:lang w:val="da-DK"/>
              </w:rPr>
            </w:pPr>
            <w:r w:rsidRPr="004033DD">
              <w:rPr>
                <w:rFonts w:ascii="Calibri" w:hAnsi="Calibri" w:cs="Calibri"/>
                <w:sz w:val="20"/>
                <w:szCs w:val="20"/>
              </w:rPr>
              <w:t xml:space="preserve">Sort Code: </w:t>
            </w:r>
            <w:sdt>
              <w:sdtPr>
                <w:rPr>
                  <w:rFonts w:ascii="Calibri" w:hAnsi="Calibri" w:cs="Calibri"/>
                  <w:sz w:val="20"/>
                  <w:szCs w:val="20"/>
                  <w:lang w:val="da-DK"/>
                </w:rPr>
                <w:alias w:val="#Nav: /Header/CompanyBankBranchNo"/>
                <w:tag w:val="#Nav: Standard_Sales_Quote/1304"/>
                <w:id w:val="1691492659"/>
                <w:placeholder>
                  <w:docPart w:val="C22B45B6D6644518ADFAF2378C401CFA"/>
                </w:placeholder>
                <w:dataBinding w:prefixMappings="xmlns:ns0='urn:microsoft-dynamics-nav/reports/Standard_Sales_Quote/1304/'" w:xpath="/ns0:NavWordReportXmlPart[1]/ns0:Header[1]/ns0:CompanyBankBranchNo[1]" w:storeItemID="{B3BFDA78-E141-47A9-9863-4B78FE595E88}"/>
                <w:text/>
              </w:sdtPr>
              <w:sdtContent>
                <w:r w:rsidRPr="004033DD">
                  <w:rPr>
                    <w:rFonts w:ascii="Calibri" w:hAnsi="Calibri" w:cs="Calibri"/>
                    <w:sz w:val="20"/>
                    <w:szCs w:val="20"/>
                    <w:lang w:val="da-DK"/>
                  </w:rPr>
                  <w:t>CompanyBankBranchNo</w:t>
                </w:r>
              </w:sdtContent>
            </w:sdt>
          </w:p>
          <w:p w14:paraId="018F8E31" w14:textId="11BD7B7A" w:rsidR="004033DD" w:rsidRPr="004033DD" w:rsidRDefault="004033DD" w:rsidP="004033DD">
            <w:pPr>
              <w:pStyle w:val="GroupSeparation"/>
              <w:spacing w:after="0"/>
              <w:rPr>
                <w:rFonts w:ascii="Calibri" w:hAnsi="Calibri" w:cs="Calibri"/>
                <w:sz w:val="20"/>
                <w:szCs w:val="20"/>
                <w:lang w:val="da-DK"/>
              </w:rPr>
            </w:pPr>
            <w:r w:rsidRPr="004033DD">
              <w:rPr>
                <w:rFonts w:ascii="Calibri" w:hAnsi="Calibri" w:cs="Calibri"/>
                <w:sz w:val="20"/>
                <w:szCs w:val="20"/>
                <w:lang w:val="da-DK"/>
              </w:rPr>
              <w:t xml:space="preserve">Account Number: </w:t>
            </w:r>
            <w:sdt>
              <w:sdtPr>
                <w:rPr>
                  <w:rFonts w:ascii="Calibri" w:hAnsi="Calibri" w:cs="Calibri"/>
                  <w:sz w:val="20"/>
                  <w:szCs w:val="20"/>
                </w:rPr>
                <w:alias w:val="#Nav: /Header/CompanyBankAccountNo"/>
                <w:tag w:val="#Nav: Standard_Sales_Quote/1304"/>
                <w:id w:val="-157538269"/>
                <w:placeholder>
                  <w:docPart w:val="F0C2496C48A94C91B1637AE89EF6204C"/>
                </w:placeholder>
                <w:dataBinding w:prefixMappings="xmlns:ns0='urn:microsoft-dynamics-nav/reports/Standard_Sales_Quote/1304/'" w:xpath="/ns0:NavWordReportXmlPart[1]/ns0:Header[1]/ns0:CompanyBankAccountNo[1]" w:storeItemID="{B3BFDA78-E141-47A9-9863-4B78FE595E88}"/>
                <w:text/>
              </w:sdtPr>
              <w:sdtContent>
                <w:r w:rsidRPr="004033DD">
                  <w:rPr>
                    <w:rFonts w:ascii="Calibri" w:hAnsi="Calibri" w:cs="Calibri"/>
                    <w:sz w:val="20"/>
                    <w:szCs w:val="20"/>
                    <w:lang w:val="da-DK"/>
                  </w:rPr>
                  <w:t>CompanyBankAccountNo</w:t>
                </w:r>
              </w:sdtContent>
            </w:sdt>
          </w:p>
          <w:p w14:paraId="0A2D22FD" w14:textId="0B9690B8" w:rsidR="004033DD" w:rsidRPr="004033DD" w:rsidRDefault="004033DD" w:rsidP="004033DD">
            <w:pPr>
              <w:pStyle w:val="GroupSeparation"/>
              <w:spacing w:after="0"/>
              <w:rPr>
                <w:rFonts w:ascii="Calibri" w:hAnsi="Calibri" w:cs="Calibri"/>
                <w:sz w:val="20"/>
                <w:szCs w:val="20"/>
              </w:rPr>
            </w:pPr>
            <w:r w:rsidRPr="004033DD">
              <w:rPr>
                <w:rFonts w:ascii="Calibri" w:hAnsi="Calibri" w:cs="Calibri"/>
                <w:sz w:val="20"/>
                <w:szCs w:val="20"/>
              </w:rPr>
              <w:t xml:space="preserve">IBAN: GB16 BUKB 2091 7973 9754 52  </w:t>
            </w:r>
          </w:p>
          <w:p w14:paraId="352634E8" w14:textId="4473F75A" w:rsidR="004033DD" w:rsidRPr="00D5701B" w:rsidRDefault="004033DD" w:rsidP="004033DD">
            <w:pPr>
              <w:pStyle w:val="GroupSeparation"/>
              <w:spacing w:after="0"/>
              <w:rPr>
                <w:rFonts w:ascii="Calibri" w:hAnsi="Calibri" w:cs="Calibri"/>
                <w:sz w:val="20"/>
                <w:szCs w:val="20"/>
              </w:rPr>
            </w:pPr>
            <w:r w:rsidRPr="004033DD">
              <w:rPr>
                <w:rFonts w:ascii="Calibri" w:hAnsi="Calibri" w:cs="Calibri"/>
                <w:sz w:val="20"/>
                <w:szCs w:val="20"/>
              </w:rPr>
              <w:t>BIC: BUKBGB22</w:t>
            </w:r>
          </w:p>
        </w:tc>
        <w:tc>
          <w:tcPr>
            <w:tcW w:w="3543" w:type="dxa"/>
          </w:tcPr>
          <w:p w14:paraId="4CD1674E" w14:textId="77777777" w:rsidR="004033DD" w:rsidRPr="004033DD" w:rsidRDefault="004033DD" w:rsidP="004033DD">
            <w:pPr>
              <w:contextualSpacing/>
              <w:rPr>
                <w:rFonts w:ascii="Calibri" w:hAnsi="Calibri" w:cs="Calibri"/>
                <w:sz w:val="20"/>
                <w:szCs w:val="20"/>
              </w:rPr>
            </w:pPr>
            <w:r w:rsidRPr="004033DD">
              <w:rPr>
                <w:rFonts w:ascii="Calibri" w:hAnsi="Calibri" w:cs="Calibri"/>
                <w:sz w:val="20"/>
                <w:szCs w:val="20"/>
              </w:rPr>
              <w:t>Name: Vertical Leisure Ltd</w:t>
            </w:r>
          </w:p>
          <w:p w14:paraId="1874EDE9" w14:textId="77777777" w:rsidR="004033DD" w:rsidRPr="004033DD" w:rsidRDefault="004033DD" w:rsidP="004033DD">
            <w:pPr>
              <w:contextualSpacing/>
              <w:rPr>
                <w:rFonts w:ascii="Calibri" w:hAnsi="Calibri" w:cs="Calibri"/>
                <w:sz w:val="20"/>
                <w:szCs w:val="20"/>
              </w:rPr>
            </w:pPr>
            <w:r w:rsidRPr="004033DD">
              <w:rPr>
                <w:rFonts w:ascii="Calibri" w:hAnsi="Calibri" w:cs="Calibri"/>
                <w:sz w:val="20"/>
                <w:szCs w:val="20"/>
              </w:rPr>
              <w:t>Sort Code: 20-91-79</w:t>
            </w:r>
          </w:p>
          <w:p w14:paraId="58D7BD90" w14:textId="77777777" w:rsidR="004033DD" w:rsidRPr="004033DD" w:rsidRDefault="004033DD" w:rsidP="004033DD">
            <w:pPr>
              <w:contextualSpacing/>
              <w:rPr>
                <w:rFonts w:ascii="Calibri" w:hAnsi="Calibri" w:cs="Calibri"/>
                <w:sz w:val="20"/>
                <w:szCs w:val="20"/>
              </w:rPr>
            </w:pPr>
            <w:r w:rsidRPr="004033DD">
              <w:rPr>
                <w:rFonts w:ascii="Calibri" w:hAnsi="Calibri" w:cs="Calibri"/>
                <w:sz w:val="20"/>
                <w:szCs w:val="20"/>
              </w:rPr>
              <w:t>Account Number: 69489911 (Euro Only)</w:t>
            </w:r>
          </w:p>
          <w:p w14:paraId="679026CF" w14:textId="77777777" w:rsidR="004033DD" w:rsidRPr="004033DD" w:rsidRDefault="004033DD" w:rsidP="004033DD">
            <w:pPr>
              <w:contextualSpacing/>
              <w:rPr>
                <w:rFonts w:ascii="Calibri" w:hAnsi="Calibri" w:cs="Calibri"/>
                <w:sz w:val="20"/>
                <w:szCs w:val="20"/>
              </w:rPr>
            </w:pPr>
            <w:r w:rsidRPr="004033DD">
              <w:rPr>
                <w:rFonts w:ascii="Calibri" w:hAnsi="Calibri" w:cs="Calibri"/>
                <w:sz w:val="20"/>
                <w:szCs w:val="20"/>
              </w:rPr>
              <w:t>IBAN: GB79 BUKB 2091 7969 4899 11</w:t>
            </w:r>
          </w:p>
          <w:p w14:paraId="15C88592" w14:textId="202DC9D0" w:rsidR="004033DD" w:rsidRPr="00D5701B" w:rsidRDefault="004033DD" w:rsidP="004033DD">
            <w:pPr>
              <w:pStyle w:val="GroupSeparation"/>
              <w:spacing w:after="0"/>
              <w:rPr>
                <w:rFonts w:ascii="Calibri" w:hAnsi="Calibri" w:cs="Calibri"/>
                <w:sz w:val="20"/>
                <w:szCs w:val="20"/>
              </w:rPr>
            </w:pPr>
            <w:r w:rsidRPr="004033DD">
              <w:rPr>
                <w:rFonts w:ascii="Calibri" w:hAnsi="Calibri" w:cs="Calibri"/>
                <w:sz w:val="20"/>
                <w:szCs w:val="20"/>
              </w:rPr>
              <w:t>Swift Code: BUKBGB22</w:t>
            </w:r>
          </w:p>
        </w:tc>
      </w:tr>
      <w:tr w:rsidR="004033DD" w:rsidRPr="00D5701B" w14:paraId="01A7B622" w14:textId="77777777" w:rsidTr="00AE3556">
        <w:tc>
          <w:tcPr>
            <w:tcW w:w="7087" w:type="dxa"/>
            <w:gridSpan w:val="2"/>
          </w:tcPr>
          <w:p w14:paraId="34036789" w14:textId="7F68CFEA" w:rsidR="004033DD" w:rsidRPr="004033DD" w:rsidRDefault="004033DD" w:rsidP="004033DD">
            <w:pPr>
              <w:pStyle w:val="GroupSeparation"/>
              <w:spacing w:after="0"/>
              <w:rPr>
                <w:rFonts w:ascii="Calibri" w:hAnsi="Calibri" w:cs="Calibri"/>
                <w:sz w:val="20"/>
                <w:szCs w:val="20"/>
              </w:rPr>
            </w:pPr>
            <w:r w:rsidRPr="004033DD">
              <w:rPr>
                <w:rFonts w:ascii="Calibri" w:hAnsi="Calibri" w:cs="Calibri"/>
                <w:sz w:val="20"/>
                <w:szCs w:val="20"/>
              </w:rPr>
              <w:t>Please make cheques (GBP £ only) payable to: Vertical Leisure Ltd.</w:t>
            </w:r>
          </w:p>
        </w:tc>
      </w:tr>
    </w:tbl>
    <w:p w14:paraId="03D3FF3D" w14:textId="66E3E2E4" w:rsidR="007B7628" w:rsidRPr="007B7628" w:rsidRDefault="007B7628" w:rsidP="007B7628">
      <w:pPr>
        <w:tabs>
          <w:tab w:val="left" w:pos="4335"/>
        </w:tabs>
      </w:pPr>
    </w:p>
    <w:sectPr w:rsidR="007B7628" w:rsidRPr="007B7628" w:rsidSect="00F447C2">
      <w:headerReference w:type="default" r:id="rId8"/>
      <w:footerReference w:type="default" r:id="rId9"/>
      <w:footerReference w:type="first" r:id="rId10"/>
      <w:pgSz w:w="11906" w:h="16838" w:code="9"/>
      <w:pgMar w:top="567" w:right="567" w:bottom="1134" w:left="709" w:header="577" w:footer="2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11D197" w14:textId="77777777" w:rsidR="00F447C2" w:rsidRDefault="00F447C2" w:rsidP="00E40C63">
      <w:pPr>
        <w:spacing w:after="0"/>
      </w:pPr>
      <w:r>
        <w:separator/>
      </w:r>
    </w:p>
  </w:endnote>
  <w:endnote w:type="continuationSeparator" w:id="0">
    <w:p w14:paraId="30FA6099" w14:textId="77777777" w:rsidR="00F447C2" w:rsidRDefault="00F447C2" w:rsidP="00E40C6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CellSpacing w:w="1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567" w:type="dxa"/>
      </w:tblCellMar>
      <w:tblLook w:val="04A0" w:firstRow="1" w:lastRow="0" w:firstColumn="1" w:lastColumn="0" w:noHBand="0" w:noVBand="1"/>
    </w:tblPr>
    <w:tblGrid>
      <w:gridCol w:w="10630"/>
    </w:tblGrid>
    <w:tr w:rsidR="001D1CE2" w:rsidRPr="00982950" w14:paraId="185BF136" w14:textId="77777777" w:rsidTr="00C43401">
      <w:trPr>
        <w:cantSplit/>
        <w:trHeight w:val="227"/>
        <w:tblCellSpacing w:w="11" w:type="dxa"/>
      </w:trPr>
      <w:tc>
        <w:tcPr>
          <w:tcW w:w="4978" w:type="pct"/>
        </w:tcPr>
        <w:tbl>
          <w:tblPr>
            <w:tblStyle w:val="TableGrid"/>
            <w:tblpPr w:leftFromText="180" w:rightFromText="180" w:vertAnchor="text" w:horzAnchor="margin" w:tblpY="-190"/>
            <w:tblOverlap w:val="never"/>
            <w:tblW w:w="10627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3396"/>
            <w:gridCol w:w="3403"/>
            <w:gridCol w:w="3828"/>
          </w:tblGrid>
          <w:tr w:rsidR="00667BC9" w:rsidRPr="00892EF2" w14:paraId="7F02047B" w14:textId="77777777" w:rsidTr="0001698F">
            <w:trPr>
              <w:trHeight w:val="340"/>
            </w:trPr>
            <w:tc>
              <w:tcPr>
                <w:tcW w:w="5000" w:type="pct"/>
                <w:gridSpan w:val="3"/>
                <w:vAlign w:val="center"/>
              </w:tcPr>
              <w:p w14:paraId="5FCAB802" w14:textId="1B201E33" w:rsidR="00667BC9" w:rsidRPr="00B80932" w:rsidRDefault="00667BC9" w:rsidP="00667BC9">
                <w:pPr>
                  <w:pStyle w:val="NoSpacing"/>
                  <w:jc w:val="center"/>
                  <w:rPr>
                    <w:rFonts w:ascii="Calibri" w:hAnsi="Calibri" w:cs="Calibri"/>
                    <w:sz w:val="20"/>
                    <w:szCs w:val="20"/>
                  </w:rPr>
                </w:pPr>
                <w:r w:rsidRPr="00482008">
                  <w:rPr>
                    <w:rFonts w:ascii="Calibri" w:hAnsi="Calibri" w:cs="Calibri"/>
                    <w:sz w:val="20"/>
                    <w:szCs w:val="20"/>
                  </w:rPr>
                  <w:t xml:space="preserve">Vertical Leisure Ltd, registered office: SKS Ramon Lee, </w:t>
                </w:r>
                <w:r w:rsidRPr="00482008">
                  <w:rPr>
                    <w:rFonts w:ascii="Calibri" w:hAnsi="Calibri" w:cs="Calibri"/>
                    <w:color w:val="000000"/>
                    <w:sz w:val="20"/>
                    <w:szCs w:val="20"/>
                  </w:rPr>
                  <w:t>93 Tabernacle Street, London EC2A 4BA</w:t>
                </w:r>
              </w:p>
            </w:tc>
          </w:tr>
          <w:tr w:rsidR="00667BC9" w:rsidRPr="00892EF2" w14:paraId="03363FF1" w14:textId="77777777" w:rsidTr="00A67399">
            <w:tc>
              <w:tcPr>
                <w:tcW w:w="1598" w:type="pct"/>
                <w:tcBorders>
                  <w:right w:val="single" w:sz="4" w:space="0" w:color="auto"/>
                </w:tcBorders>
                <w:vAlign w:val="center"/>
              </w:tcPr>
              <w:p w14:paraId="5D50A220" w14:textId="36BFB339" w:rsidR="00667BC9" w:rsidRPr="00892EF2" w:rsidRDefault="00667BC9" w:rsidP="0001698F">
                <w:pPr>
                  <w:pStyle w:val="NoSpacing"/>
                  <w:jc w:val="center"/>
                  <w:rPr>
                    <w:rFonts w:ascii="Calibri" w:hAnsi="Calibri" w:cs="Calibri"/>
                  </w:rPr>
                </w:pPr>
                <w:r w:rsidRPr="00B80932">
                  <w:rPr>
                    <w:rFonts w:ascii="Calibri" w:hAnsi="Calibri" w:cs="Calibri"/>
                    <w:sz w:val="20"/>
                    <w:szCs w:val="20"/>
                  </w:rPr>
                  <w:t>Co</w:t>
                </w:r>
                <w:r w:rsidR="0001698F">
                  <w:rPr>
                    <w:rFonts w:ascii="Calibri" w:hAnsi="Calibri" w:cs="Calibri"/>
                    <w:sz w:val="20"/>
                    <w:szCs w:val="20"/>
                  </w:rPr>
                  <w:t>mpany</w:t>
                </w:r>
                <w:r w:rsidRPr="00B80932">
                  <w:rPr>
                    <w:rFonts w:ascii="Calibri" w:hAnsi="Calibri" w:cs="Calibri"/>
                    <w:sz w:val="20"/>
                    <w:szCs w:val="20"/>
                  </w:rPr>
                  <w:t xml:space="preserve"> Reg. No. 05057698</w:t>
                </w:r>
              </w:p>
            </w:tc>
            <w:tc>
              <w:tcPr>
                <w:tcW w:w="1601" w:type="pct"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79689591" w14:textId="734B6D44" w:rsidR="00667BC9" w:rsidRPr="00892EF2" w:rsidRDefault="00667BC9" w:rsidP="0001698F">
                <w:pPr>
                  <w:pStyle w:val="NoSpacing"/>
                  <w:jc w:val="center"/>
                  <w:rPr>
                    <w:rFonts w:ascii="Calibri" w:hAnsi="Calibri" w:cs="Calibri"/>
                  </w:rPr>
                </w:pPr>
                <w:r w:rsidRPr="00B80932">
                  <w:rPr>
                    <w:rFonts w:ascii="Calibri" w:hAnsi="Calibri" w:cs="Calibri"/>
                    <w:sz w:val="20"/>
                    <w:szCs w:val="20"/>
                  </w:rPr>
                  <w:t>VAT No. GB849144603</w:t>
                </w:r>
              </w:p>
            </w:tc>
            <w:tc>
              <w:tcPr>
                <w:tcW w:w="1801" w:type="pct"/>
                <w:tcBorders>
                  <w:left w:val="single" w:sz="4" w:space="0" w:color="auto"/>
                </w:tcBorders>
                <w:vAlign w:val="center"/>
              </w:tcPr>
              <w:p w14:paraId="54A2C396" w14:textId="2FABC88F" w:rsidR="00667BC9" w:rsidRPr="00892EF2" w:rsidRDefault="00667BC9" w:rsidP="0001698F">
                <w:pPr>
                  <w:pStyle w:val="NoSpacing"/>
                  <w:jc w:val="center"/>
                  <w:rPr>
                    <w:rFonts w:ascii="Calibri" w:hAnsi="Calibri" w:cs="Calibri"/>
                  </w:rPr>
                </w:pPr>
                <w:r w:rsidRPr="00B80932">
                  <w:rPr>
                    <w:rFonts w:ascii="Calibri" w:hAnsi="Calibri" w:cs="Calibri"/>
                    <w:sz w:val="20"/>
                    <w:szCs w:val="20"/>
                  </w:rPr>
                  <w:t>EORI: GB849144603000</w:t>
                </w:r>
              </w:p>
            </w:tc>
          </w:tr>
        </w:tbl>
        <w:p w14:paraId="49608F08" w14:textId="6886349D" w:rsidR="00667BC9" w:rsidRPr="007B7628" w:rsidRDefault="00667BC9" w:rsidP="007B7628">
          <w:pPr>
            <w:pStyle w:val="Footer"/>
            <w:ind w:left="567"/>
            <w:contextualSpacing/>
            <w:rPr>
              <w:rFonts w:ascii="Calibri" w:hAnsi="Calibri" w:cs="Calibri"/>
              <w:sz w:val="20"/>
              <w:szCs w:val="20"/>
            </w:rPr>
          </w:pPr>
        </w:p>
      </w:tc>
    </w:tr>
  </w:tbl>
  <w:p w14:paraId="1A416D27" w14:textId="77777777" w:rsidR="000E071F" w:rsidRPr="001D1CE2" w:rsidRDefault="000E071F" w:rsidP="001D1CE2">
    <w:pPr>
      <w:pStyle w:val="Footer"/>
      <w:rPr>
        <w:sz w:val="12"/>
        <w:szCs w:val="1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A92CB" w14:textId="4A7F7AA4" w:rsidR="00CD35F1" w:rsidRPr="00CD35F1" w:rsidRDefault="00CD35F1" w:rsidP="00CD35F1">
    <w:pPr>
      <w:pStyle w:val="Footer"/>
      <w:ind w:left="567"/>
      <w:contextualSpacing/>
      <w:jc w:val="center"/>
      <w:rPr>
        <w:rFonts w:ascii="Calibri" w:hAnsi="Calibri" w:cs="Calibri"/>
        <w:sz w:val="20"/>
        <w:szCs w:val="20"/>
      </w:rPr>
    </w:pPr>
    <w:r w:rsidRPr="00482008">
      <w:rPr>
        <w:rFonts w:ascii="Calibri" w:hAnsi="Calibri" w:cs="Calibri"/>
        <w:sz w:val="20"/>
        <w:szCs w:val="20"/>
      </w:rPr>
      <w:t xml:space="preserve">Vertical Leisure Ltd, registered office: SKS Ramon Lee, </w:t>
    </w:r>
    <w:r w:rsidRPr="00482008">
      <w:rPr>
        <w:rFonts w:ascii="Calibri" w:hAnsi="Calibri" w:cs="Calibri"/>
        <w:color w:val="000000"/>
        <w:sz w:val="20"/>
        <w:szCs w:val="20"/>
      </w:rPr>
      <w:t xml:space="preserve">93 Tabernacle Street, London EC2A </w:t>
    </w:r>
    <w:proofErr w:type="gramStart"/>
    <w:r w:rsidRPr="00482008">
      <w:rPr>
        <w:rFonts w:ascii="Calibri" w:hAnsi="Calibri" w:cs="Calibri"/>
        <w:color w:val="000000"/>
        <w:sz w:val="20"/>
        <w:szCs w:val="20"/>
      </w:rPr>
      <w:t>4BA</w:t>
    </w:r>
    <w:proofErr w:type="gram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596EEE" w14:textId="77777777" w:rsidR="00F447C2" w:rsidRDefault="00F447C2" w:rsidP="00E40C63">
      <w:pPr>
        <w:spacing w:after="0"/>
      </w:pPr>
      <w:r>
        <w:separator/>
      </w:r>
    </w:p>
  </w:footnote>
  <w:footnote w:type="continuationSeparator" w:id="0">
    <w:p w14:paraId="62A9E591" w14:textId="77777777" w:rsidR="00F447C2" w:rsidRDefault="00F447C2" w:rsidP="00E40C6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leftFromText="180" w:rightFromText="180" w:vertAnchor="text" w:horzAnchor="margin" w:tblpY="34"/>
      <w:tblOverlap w:val="never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544"/>
      <w:gridCol w:w="3542"/>
      <w:gridCol w:w="3544"/>
    </w:tblGrid>
    <w:tr w:rsidR="00E80E21" w:rsidRPr="00C70D14" w14:paraId="45A36C37" w14:textId="77777777" w:rsidTr="005C3B44">
      <w:trPr>
        <w:trHeight w:val="207"/>
      </w:trPr>
      <w:tc>
        <w:tcPr>
          <w:tcW w:w="1667" w:type="pct"/>
        </w:tcPr>
        <w:p w14:paraId="1C4DFC6E" w14:textId="77777777" w:rsidR="00E80E21" w:rsidRPr="007B7628" w:rsidRDefault="00E80E21" w:rsidP="0031261F">
          <w:pPr>
            <w:spacing w:line="276" w:lineRule="auto"/>
            <w:rPr>
              <w:rFonts w:ascii="Calibri" w:hAnsi="Calibri" w:cs="Calibri"/>
              <w:b/>
              <w:color w:val="990099"/>
              <w:sz w:val="20"/>
              <w:szCs w:val="20"/>
            </w:rPr>
          </w:pPr>
          <w:r w:rsidRPr="007B7628">
            <w:rPr>
              <w:rFonts w:ascii="Calibri" w:hAnsi="Calibri" w:cs="Calibri"/>
              <w:b/>
              <w:bCs/>
              <w:color w:val="990099"/>
            </w:rPr>
            <w:t>Invoice To:</w:t>
          </w:r>
          <w:r w:rsidRPr="007B7628">
            <w:rPr>
              <w:rFonts w:ascii="Calibri" w:hAnsi="Calibri" w:cs="Calibri"/>
              <w:b/>
              <w:color w:val="990099"/>
              <w:sz w:val="20"/>
              <w:szCs w:val="20"/>
            </w:rPr>
            <w:t xml:space="preserve"> </w:t>
          </w:r>
        </w:p>
        <w:sdt>
          <w:sdtPr>
            <w:rPr>
              <w:rFonts w:ascii="Calibri" w:hAnsi="Calibri" w:cs="Calibri"/>
              <w:b/>
              <w:sz w:val="20"/>
              <w:szCs w:val="20"/>
            </w:rPr>
            <w:alias w:val="#Nav: /Header/CustomerAddress1"/>
            <w:tag w:val="#Nav: Standard_Sales_Quote/1304"/>
            <w:id w:val="-743105128"/>
            <w:placeholder>
              <w:docPart w:val="78569269CA634F0CA0F8C5DC9EA7F975"/>
            </w:placeholder>
            <w:dataBinding w:prefixMappings="xmlns:ns0='urn:microsoft-dynamics-nav/reports/Standard_Sales_Quote/1304/'" w:xpath="/ns0:NavWordReportXmlPart[1]/ns0:Header[1]/ns0:CustomerAddress1[1]" w:storeItemID="{B3BFDA78-E141-47A9-9863-4B78FE595E88}"/>
            <w:text/>
          </w:sdtPr>
          <w:sdtContent>
            <w:p w14:paraId="76D9D549" w14:textId="77777777" w:rsidR="00E80E21" w:rsidRDefault="00E80E21" w:rsidP="0031261F">
              <w:pPr>
                <w:spacing w:line="276" w:lineRule="auto"/>
                <w:rPr>
                  <w:rFonts w:ascii="Calibri" w:hAnsi="Calibri" w:cs="Calibri"/>
                  <w:b/>
                  <w:sz w:val="20"/>
                  <w:szCs w:val="20"/>
                </w:rPr>
              </w:pPr>
              <w:r>
                <w:rPr>
                  <w:rFonts w:ascii="Calibri" w:hAnsi="Calibri" w:cs="Calibri"/>
                  <w:b/>
                  <w:sz w:val="20"/>
                  <w:szCs w:val="20"/>
                </w:rPr>
                <w:t>CustomerAddress1</w:t>
              </w:r>
            </w:p>
          </w:sdtContent>
        </w:sdt>
        <w:p w14:paraId="0D3E34EA" w14:textId="6BB78B2B" w:rsidR="000D5CF1" w:rsidRDefault="00000000" w:rsidP="0031261F">
          <w:pPr>
            <w:spacing w:line="276" w:lineRule="auto"/>
            <w:rPr>
              <w:rFonts w:ascii="Calibri" w:hAnsi="Calibri" w:cs="Calibri"/>
              <w:sz w:val="20"/>
              <w:szCs w:val="20"/>
            </w:rPr>
          </w:pPr>
          <w:sdt>
            <w:sdtPr>
              <w:rPr>
                <w:rFonts w:ascii="Calibri" w:hAnsi="Calibri" w:cs="Calibri"/>
                <w:sz w:val="20"/>
                <w:szCs w:val="20"/>
              </w:rPr>
              <w:alias w:val="#Nav: /Header/CustomerAddress3"/>
              <w:tag w:val="#Nav: Standard_Sales_Quote/1304"/>
              <w:id w:val="178473433"/>
              <w:placeholder>
                <w:docPart w:val="297B156271384D02B4F4A78E70E467F9"/>
              </w:placeholder>
              <w:dataBinding w:prefixMappings="xmlns:ns0='urn:microsoft-dynamics-nav/reports/Standard_Sales_Quote/1304/'" w:xpath="/ns0:NavWordReportXmlPart[1]/ns0:Header[1]/ns0:CustomerAddress3[1]" w:storeItemID="{B3BFDA78-E141-47A9-9863-4B78FE595E88}"/>
              <w:text/>
            </w:sdtPr>
            <w:sdtContent>
              <w:r w:rsidR="00E80E21">
                <w:rPr>
                  <w:rFonts w:ascii="Calibri" w:hAnsi="Calibri" w:cs="Calibri"/>
                  <w:sz w:val="20"/>
                  <w:szCs w:val="20"/>
                </w:rPr>
                <w:t>CustomerAddress3</w:t>
              </w:r>
            </w:sdtContent>
          </w:sdt>
          <w:r w:rsidR="000D5CF1">
            <w:rPr>
              <w:rFonts w:ascii="Calibri" w:hAnsi="Calibri" w:cs="Calibri"/>
              <w:sz w:val="20"/>
              <w:szCs w:val="20"/>
            </w:rPr>
            <w:t xml:space="preserve"> </w:t>
          </w:r>
        </w:p>
        <w:p w14:paraId="0B9F1C2B" w14:textId="6327F0AF" w:rsidR="00E80E21" w:rsidRPr="00E142A7" w:rsidRDefault="00000000" w:rsidP="0031261F">
          <w:pPr>
            <w:spacing w:line="276" w:lineRule="auto"/>
            <w:rPr>
              <w:rFonts w:ascii="Calibri" w:hAnsi="Calibri" w:cs="Calibri"/>
              <w:sz w:val="20"/>
              <w:szCs w:val="20"/>
            </w:rPr>
          </w:pPr>
          <w:sdt>
            <w:sdtPr>
              <w:rPr>
                <w:rFonts w:ascii="Calibri" w:hAnsi="Calibri" w:cs="Calibri"/>
                <w:sz w:val="20"/>
                <w:szCs w:val="20"/>
              </w:rPr>
              <w:id w:val="-208262588"/>
              <w:placeholder>
                <w:docPart w:val="56F74AB8ACF44048B96BA04DBB889E64"/>
              </w:placeholder>
              <w:dataBinding w:prefixMappings="xmlns:ns0='urn:microsoft-dynamics-nav/reports/Standard_Sales_Quote/1304/' " w:xpath="/ns0:NavWordReportXmlPart[1]/ns0:Header[1]/ns0:CustomerAddress4[1]" w:storeItemID="{B3BFDA78-E141-47A9-9863-4B78FE595E88}"/>
              <w:text/>
            </w:sdtPr>
            <w:sdtContent>
              <w:r w:rsidR="00DF36EA">
                <w:rPr>
                  <w:rFonts w:ascii="Calibri" w:hAnsi="Calibri" w:cs="Calibri"/>
                  <w:sz w:val="20"/>
                  <w:szCs w:val="20"/>
                </w:rPr>
                <w:t>CustomerAddress4</w:t>
              </w:r>
            </w:sdtContent>
          </w:sdt>
        </w:p>
      </w:tc>
      <w:tc>
        <w:tcPr>
          <w:tcW w:w="1666" w:type="pct"/>
          <w:vMerge w:val="restart"/>
        </w:tcPr>
        <w:p w14:paraId="7BD4F942" w14:textId="0A09D783" w:rsidR="00E80E21" w:rsidRDefault="00AC15B5" w:rsidP="003E1C8D">
          <w:pPr>
            <w:pStyle w:val="NoSpacing"/>
            <w:jc w:val="center"/>
            <w:rPr>
              <w:rFonts w:ascii="Calibri" w:hAnsi="Calibri" w:cs="Calibri"/>
              <w:b/>
              <w:bCs/>
              <w:noProof/>
              <w:color w:val="7030A0"/>
            </w:rPr>
          </w:pPr>
          <w:r>
            <w:rPr>
              <w:rFonts w:ascii="Calibri" w:hAnsi="Calibri" w:cs="Calibri"/>
              <w:noProof/>
            </w:rPr>
            <w:drawing>
              <wp:inline distT="0" distB="0" distL="0" distR="0" wp14:anchorId="369D65BA" wp14:editId="44984A63">
                <wp:extent cx="2145992" cy="914400"/>
                <wp:effectExtent l="0" t="0" r="6985" b="0"/>
                <wp:docPr id="734887490" name="Picture 7348874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65913" cy="9228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90CA364" w14:textId="284B2305" w:rsidR="00E80E21" w:rsidRPr="003A0E5F" w:rsidRDefault="00E80E21" w:rsidP="00E80E21">
          <w:pPr>
            <w:pStyle w:val="NoSpacing"/>
            <w:rPr>
              <w:rFonts w:ascii="Calibri" w:hAnsi="Calibri" w:cs="Calibri"/>
              <w:noProof/>
              <w:color w:val="7030A0"/>
              <w:sz w:val="20"/>
              <w:szCs w:val="20"/>
            </w:rPr>
          </w:pPr>
        </w:p>
        <w:tbl>
          <w:tblPr>
            <w:tblStyle w:val="TableGrid"/>
            <w:tblpPr w:leftFromText="180" w:rightFromText="180" w:vertAnchor="text" w:horzAnchor="margin" w:tblpY="-190"/>
            <w:tblOverlap w:val="never"/>
            <w:tblW w:w="4202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612"/>
            <w:gridCol w:w="2978"/>
            <w:gridCol w:w="612"/>
          </w:tblGrid>
          <w:tr w:rsidR="00E80E21" w14:paraId="61E67FEA" w14:textId="77777777" w:rsidTr="00B849FE">
            <w:trPr>
              <w:gridAfter w:val="1"/>
              <w:wAfter w:w="612" w:type="dxa"/>
            </w:trPr>
            <w:tc>
              <w:tcPr>
                <w:tcW w:w="3590" w:type="dxa"/>
                <w:gridSpan w:val="2"/>
              </w:tcPr>
              <w:p w14:paraId="0D1617AD" w14:textId="487D612A" w:rsidR="00E80E21" w:rsidRDefault="00E80E21" w:rsidP="003A0E5F">
                <w:pPr>
                  <w:pStyle w:val="NoSpacing"/>
                  <w:ind w:left="589"/>
                  <w:rPr>
                    <w:rFonts w:ascii="Calibri" w:hAnsi="Calibri" w:cs="Calibri"/>
                    <w:sz w:val="20"/>
                    <w:szCs w:val="20"/>
                  </w:rPr>
                </w:pPr>
                <w:r w:rsidRPr="003A0E5F">
                  <w:rPr>
                    <w:rFonts w:ascii="Calibri" w:hAnsi="Calibri" w:cs="Calibri"/>
                    <w:noProof/>
                    <w:sz w:val="20"/>
                    <w:szCs w:val="20"/>
                  </w:rPr>
                  <w:t>Vertical Leisure Ltd</w:t>
                </w:r>
              </w:p>
              <w:p w14:paraId="04E50B13" w14:textId="0A1BEB70" w:rsidR="00E80E21" w:rsidRPr="008C2CE1" w:rsidRDefault="00AC15B5" w:rsidP="003A0E5F">
                <w:pPr>
                  <w:pStyle w:val="NoSpacing"/>
                  <w:ind w:left="589"/>
                  <w:rPr>
                    <w:rFonts w:ascii="Calibri" w:hAnsi="Calibri" w:cs="Calibri"/>
                    <w:sz w:val="20"/>
                    <w:szCs w:val="20"/>
                  </w:rPr>
                </w:pPr>
                <w:r>
                  <w:rPr>
                    <w:rFonts w:ascii="Calibri" w:hAnsi="Calibri" w:cs="Calibri"/>
                    <w:sz w:val="20"/>
                    <w:szCs w:val="20"/>
                  </w:rPr>
                  <w:t xml:space="preserve">Level 3 </w:t>
                </w:r>
                <w:r w:rsidR="00E80E21" w:rsidRPr="008C2CE1">
                  <w:rPr>
                    <w:rFonts w:ascii="Calibri" w:hAnsi="Calibri" w:cs="Calibri"/>
                    <w:sz w:val="20"/>
                    <w:szCs w:val="20"/>
                  </w:rPr>
                  <w:t>Cranborne House</w:t>
                </w:r>
              </w:p>
            </w:tc>
          </w:tr>
          <w:tr w:rsidR="00E80E21" w14:paraId="63084FC3" w14:textId="77777777" w:rsidTr="00B849FE">
            <w:trPr>
              <w:gridAfter w:val="1"/>
              <w:wAfter w:w="612" w:type="dxa"/>
            </w:trPr>
            <w:tc>
              <w:tcPr>
                <w:tcW w:w="3590" w:type="dxa"/>
                <w:gridSpan w:val="2"/>
              </w:tcPr>
              <w:p w14:paraId="62C60DB2" w14:textId="048FFE5B" w:rsidR="00E80E21" w:rsidRPr="008C2CE1" w:rsidRDefault="00E80E21" w:rsidP="003A0E5F">
                <w:pPr>
                  <w:pStyle w:val="NoSpacing"/>
                  <w:ind w:left="589"/>
                  <w:rPr>
                    <w:rFonts w:ascii="Calibri" w:hAnsi="Calibri" w:cs="Calibri"/>
                    <w:sz w:val="20"/>
                    <w:szCs w:val="20"/>
                  </w:rPr>
                </w:pPr>
                <w:r w:rsidRPr="008C2CE1">
                  <w:rPr>
                    <w:rFonts w:ascii="Calibri" w:hAnsi="Calibri" w:cs="Calibri"/>
                    <w:sz w:val="20"/>
                    <w:szCs w:val="20"/>
                  </w:rPr>
                  <w:t>Cranborne Industrial Estate</w:t>
                </w:r>
              </w:p>
            </w:tc>
          </w:tr>
          <w:tr w:rsidR="00E80E21" w14:paraId="0E1F6870" w14:textId="77777777" w:rsidTr="00B849FE">
            <w:trPr>
              <w:gridAfter w:val="1"/>
              <w:wAfter w:w="612" w:type="dxa"/>
            </w:trPr>
            <w:tc>
              <w:tcPr>
                <w:tcW w:w="3590" w:type="dxa"/>
                <w:gridSpan w:val="2"/>
              </w:tcPr>
              <w:p w14:paraId="50E8CD78" w14:textId="77777777" w:rsidR="00E80E21" w:rsidRPr="008C2CE1" w:rsidRDefault="00E80E21" w:rsidP="003A0E5F">
                <w:pPr>
                  <w:pStyle w:val="NoSpacing"/>
                  <w:ind w:left="589"/>
                  <w:rPr>
                    <w:rFonts w:ascii="Calibri" w:hAnsi="Calibri" w:cs="Calibri"/>
                    <w:sz w:val="20"/>
                    <w:szCs w:val="20"/>
                  </w:rPr>
                </w:pPr>
                <w:r w:rsidRPr="008C2CE1">
                  <w:rPr>
                    <w:rFonts w:ascii="Calibri" w:hAnsi="Calibri" w:cs="Calibri"/>
                    <w:sz w:val="20"/>
                    <w:szCs w:val="20"/>
                  </w:rPr>
                  <w:t>Potters Bar, EN6 3JN, UK</w:t>
                </w:r>
              </w:p>
            </w:tc>
          </w:tr>
          <w:tr w:rsidR="00E80E21" w14:paraId="32939D16" w14:textId="77777777" w:rsidTr="00B849FE">
            <w:trPr>
              <w:gridBefore w:val="1"/>
              <w:wBefore w:w="612" w:type="dxa"/>
            </w:trPr>
            <w:tc>
              <w:tcPr>
                <w:tcW w:w="3590" w:type="dxa"/>
                <w:gridSpan w:val="2"/>
              </w:tcPr>
              <w:p w14:paraId="65F63D1E" w14:textId="77777777" w:rsidR="00E80E21" w:rsidRDefault="00E80E21" w:rsidP="003A0E5F">
                <w:pPr>
                  <w:pStyle w:val="NoSpacing"/>
                  <w:rPr>
                    <w:rFonts w:ascii="Calibri" w:hAnsi="Calibri" w:cs="Calibri"/>
                  </w:rPr>
                </w:pPr>
              </w:p>
            </w:tc>
          </w:tr>
          <w:tr w:rsidR="00E80E21" w14:paraId="29D5ED5D" w14:textId="77777777" w:rsidTr="00B849FE">
            <w:trPr>
              <w:gridBefore w:val="1"/>
              <w:wBefore w:w="612" w:type="dxa"/>
            </w:trPr>
            <w:tc>
              <w:tcPr>
                <w:tcW w:w="3590" w:type="dxa"/>
                <w:gridSpan w:val="2"/>
              </w:tcPr>
              <w:p w14:paraId="63FE3220" w14:textId="25DCFBF2" w:rsidR="00E80E21" w:rsidRDefault="00E80E21" w:rsidP="003A0E5F">
                <w:pPr>
                  <w:pStyle w:val="NoSpacing"/>
                  <w:rPr>
                    <w:rFonts w:ascii="Calibri" w:hAnsi="Calibri" w:cs="Calibri"/>
                  </w:rPr>
                </w:pPr>
                <w:r w:rsidRPr="00C771A3"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T:</w:t>
                </w:r>
                <w:r>
                  <w:rPr>
                    <w:rFonts w:ascii="Calibri" w:hAnsi="Calibri" w:cs="Calibri"/>
                    <w:sz w:val="20"/>
                    <w:szCs w:val="20"/>
                  </w:rPr>
                  <w:t xml:space="preserve"> </w:t>
                </w:r>
                <w:r w:rsidR="00B849FE">
                  <w:rPr>
                    <w:rFonts w:ascii="Calibri" w:hAnsi="Calibri" w:cs="Calibri"/>
                    <w:sz w:val="20"/>
                    <w:szCs w:val="20"/>
                  </w:rPr>
                  <w:t xml:space="preserve">  </w:t>
                </w:r>
                <w:sdt>
                  <w:sdtPr>
                    <w:rPr>
                      <w:rFonts w:ascii="Calibri" w:hAnsi="Calibri" w:cs="Calibri"/>
                      <w:sz w:val="20"/>
                      <w:szCs w:val="20"/>
                    </w:rPr>
                    <w:alias w:val="#Nav: /Header/CompanyPhoneNo"/>
                    <w:tag w:val="#Nav: Standard_Sales_Quote/1304"/>
                    <w:id w:val="1978788045"/>
                    <w:placeholder>
                      <w:docPart w:val="DB31EB24964145EE83BE33F4AA9B928F"/>
                    </w:placeholder>
                    <w:dataBinding w:prefixMappings="xmlns:ns0='urn:microsoft-dynamics-nav/reports/Standard_Sales_Quote/1304/'" w:xpath="/ns0:NavWordReportXmlPart[1]/ns0:Header[1]/ns0:CompanyPhoneNo[1]" w:storeItemID="{B3BFDA78-E141-47A9-9863-4B78FE595E88}"/>
                    <w:text/>
                  </w:sdtPr>
                  <w:sdtContent>
                    <w:proofErr w:type="spellStart"/>
                    <w:r>
                      <w:rPr>
                        <w:rFonts w:ascii="Calibri" w:hAnsi="Calibri" w:cs="Calibri"/>
                        <w:sz w:val="20"/>
                        <w:szCs w:val="20"/>
                      </w:rPr>
                      <w:t>CompanyPhoneNo</w:t>
                    </w:r>
                    <w:proofErr w:type="spellEnd"/>
                  </w:sdtContent>
                </w:sdt>
              </w:p>
            </w:tc>
          </w:tr>
          <w:tr w:rsidR="00E80E21" w14:paraId="056756B0" w14:textId="77777777" w:rsidTr="00B849FE">
            <w:trPr>
              <w:gridBefore w:val="1"/>
              <w:wBefore w:w="612" w:type="dxa"/>
            </w:trPr>
            <w:tc>
              <w:tcPr>
                <w:tcW w:w="3590" w:type="dxa"/>
                <w:gridSpan w:val="2"/>
                <w:vAlign w:val="center"/>
              </w:tcPr>
              <w:p w14:paraId="0EFFC64E" w14:textId="4BB901AD" w:rsidR="00E80E21" w:rsidRPr="00C771A3" w:rsidRDefault="00E80E21" w:rsidP="003A0E5F">
                <w:pPr>
                  <w:pStyle w:val="NoSpacing"/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</w:pPr>
                <w:r w:rsidRPr="00C70D14"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E:</w:t>
                </w:r>
                <w:r w:rsidRPr="00C70D14">
                  <w:rPr>
                    <w:rFonts w:ascii="Calibri" w:hAnsi="Calibri" w:cs="Calibri"/>
                    <w:sz w:val="20"/>
                    <w:szCs w:val="20"/>
                  </w:rPr>
                  <w:t xml:space="preserve"> </w:t>
                </w:r>
                <w:r w:rsidR="00B849FE">
                  <w:rPr>
                    <w:rFonts w:ascii="Calibri" w:hAnsi="Calibri" w:cs="Calibri"/>
                    <w:sz w:val="20"/>
                    <w:szCs w:val="20"/>
                  </w:rPr>
                  <w:t xml:space="preserve">  </w:t>
                </w:r>
                <w:sdt>
                  <w:sdtPr>
                    <w:rPr>
                      <w:rFonts w:ascii="Calibri" w:hAnsi="Calibri" w:cs="Calibri"/>
                      <w:sz w:val="20"/>
                      <w:szCs w:val="20"/>
                    </w:rPr>
                    <w:alias w:val="#Nav: /Header/CompanyEMail"/>
                    <w:tag w:val="#Nav: Standard_Sales_Quote/1304"/>
                    <w:id w:val="539086055"/>
                    <w:placeholder>
                      <w:docPart w:val="DB31EB24964145EE83BE33F4AA9B928F"/>
                    </w:placeholder>
                    <w:dataBinding w:prefixMappings="xmlns:ns0='urn:microsoft-dynamics-nav/reports/Standard_Sales_Quote/1304/'" w:xpath="/ns0:NavWordReportXmlPart[1]/ns0:Header[1]/ns0:CompanyEMail[1]" w:storeItemID="{B3BFDA78-E141-47A9-9863-4B78FE595E88}"/>
                    <w:text/>
                  </w:sdtPr>
                  <w:sdtContent>
                    <w:proofErr w:type="spellStart"/>
                    <w:r>
                      <w:rPr>
                        <w:rFonts w:ascii="Calibri" w:hAnsi="Calibri" w:cs="Calibri"/>
                        <w:sz w:val="20"/>
                        <w:szCs w:val="20"/>
                      </w:rPr>
                      <w:t>CompanyEMail</w:t>
                    </w:r>
                    <w:proofErr w:type="spellEnd"/>
                  </w:sdtContent>
                </w:sdt>
              </w:p>
            </w:tc>
          </w:tr>
          <w:tr w:rsidR="00E80E21" w14:paraId="756B3C14" w14:textId="77777777" w:rsidTr="00B849FE">
            <w:trPr>
              <w:gridBefore w:val="1"/>
              <w:wBefore w:w="612" w:type="dxa"/>
            </w:trPr>
            <w:tc>
              <w:tcPr>
                <w:tcW w:w="3590" w:type="dxa"/>
                <w:gridSpan w:val="2"/>
                <w:vAlign w:val="center"/>
              </w:tcPr>
              <w:p w14:paraId="687541D3" w14:textId="292F5AFE" w:rsidR="00E80E21" w:rsidRPr="00892EF2" w:rsidRDefault="00E80E21" w:rsidP="003A0E5F">
                <w:pPr>
                  <w:pStyle w:val="NoSpacing"/>
                  <w:rPr>
                    <w:rFonts w:ascii="Calibri" w:hAnsi="Calibri" w:cs="Calibri"/>
                  </w:rPr>
                </w:pPr>
                <w:r w:rsidRPr="00C70D14"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W:</w:t>
                </w:r>
                <w:r w:rsidR="00B849FE"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 xml:space="preserve"> </w:t>
                </w:r>
                <w:sdt>
                  <w:sdtPr>
                    <w:rPr>
                      <w:rFonts w:ascii="Calibri" w:hAnsi="Calibri" w:cs="Calibri"/>
                      <w:sz w:val="20"/>
                      <w:szCs w:val="20"/>
                    </w:rPr>
                    <w:alias w:val="#Nav: /Header/CompanyHomePage"/>
                    <w:tag w:val="#Nav: Standard_Sales_Quote/1304"/>
                    <w:id w:val="1807732698"/>
                    <w:placeholder>
                      <w:docPart w:val="DB31EB24964145EE83BE33F4AA9B928F"/>
                    </w:placeholder>
                    <w:dataBinding w:prefixMappings="xmlns:ns0='urn:microsoft-dynamics-nav/reports/Standard_Sales_Quote/1304/'" w:xpath="/ns0:NavWordReportXmlPart[1]/ns0:Header[1]/ns0:CompanyHomePage[1]" w:storeItemID="{B3BFDA78-E141-47A9-9863-4B78FE595E88}"/>
                    <w:text/>
                  </w:sdtPr>
                  <w:sdtContent>
                    <w:proofErr w:type="spellStart"/>
                    <w:r>
                      <w:rPr>
                        <w:rFonts w:ascii="Calibri" w:hAnsi="Calibri" w:cs="Calibri"/>
                        <w:sz w:val="20"/>
                        <w:szCs w:val="20"/>
                      </w:rPr>
                      <w:t>CompanyHomePage</w:t>
                    </w:r>
                    <w:proofErr w:type="spellEnd"/>
                  </w:sdtContent>
                </w:sdt>
              </w:p>
            </w:tc>
          </w:tr>
          <w:tr w:rsidR="00E80E21" w14:paraId="6C6F7891" w14:textId="77777777" w:rsidTr="00B849FE">
            <w:trPr>
              <w:gridAfter w:val="1"/>
              <w:wAfter w:w="612" w:type="dxa"/>
            </w:trPr>
            <w:tc>
              <w:tcPr>
                <w:tcW w:w="3590" w:type="dxa"/>
                <w:gridSpan w:val="2"/>
                <w:vAlign w:val="center"/>
              </w:tcPr>
              <w:p w14:paraId="2DECB1D8" w14:textId="77777777" w:rsidR="00E80E21" w:rsidRPr="00C70D14" w:rsidRDefault="00E80E21" w:rsidP="003A0E5F">
                <w:pPr>
                  <w:pStyle w:val="NoSpacing"/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</w:pPr>
              </w:p>
            </w:tc>
          </w:tr>
        </w:tbl>
        <w:p w14:paraId="72085A9C" w14:textId="4BCBA846" w:rsidR="00E80E21" w:rsidRPr="003A0E5F" w:rsidRDefault="00E80E21" w:rsidP="0031261F">
          <w:pPr>
            <w:pStyle w:val="NoSpacing"/>
            <w:rPr>
              <w:rFonts w:ascii="Calibri" w:hAnsi="Calibri" w:cs="Calibri"/>
              <w:noProof/>
              <w:color w:val="7030A0"/>
              <w:sz w:val="20"/>
              <w:szCs w:val="20"/>
            </w:rPr>
          </w:pPr>
        </w:p>
      </w:tc>
      <w:tc>
        <w:tcPr>
          <w:tcW w:w="1667" w:type="pct"/>
          <w:vMerge w:val="restart"/>
        </w:tcPr>
        <w:p w14:paraId="45890D54" w14:textId="77777777" w:rsidR="00E80E21" w:rsidRPr="002154A8" w:rsidRDefault="00E80E21" w:rsidP="0031261F">
          <w:pPr>
            <w:spacing w:after="120"/>
            <w:contextualSpacing/>
            <w:jc w:val="center"/>
            <w:rPr>
              <w:rFonts w:ascii="Calibri" w:hAnsi="Calibri" w:cs="Calibri"/>
              <w:color w:val="0070C0"/>
              <w:sz w:val="12"/>
              <w:szCs w:val="12"/>
            </w:rPr>
          </w:pPr>
        </w:p>
        <w:sdt>
          <w:sdtPr>
            <w:rPr>
              <w:rFonts w:ascii="Calibri" w:hAnsi="Calibri" w:cs="Calibri"/>
              <w:b/>
              <w:bCs/>
              <w:color w:val="990099"/>
              <w:sz w:val="40"/>
              <w:szCs w:val="40"/>
            </w:rPr>
            <w:alias w:val="#Nav: /Header/DocumentTitle_Lbl"/>
            <w:tag w:val="#Nav: Standard_Sales_Quote/1304"/>
            <w:id w:val="256726015"/>
            <w:placeholder>
              <w:docPart w:val="2A61C8E86FF649A68CCAA932FE9A883A"/>
            </w:placeholder>
            <w:dataBinding w:prefixMappings="xmlns:ns0='urn:microsoft-dynamics-nav/reports/Standard_Sales_Quote/1304/'" w:xpath="/ns0:NavWordReportXmlPart[1]/ns0:Header[1]/ns0:DocumentTitle_Lbl[1]" w:storeItemID="{B3BFDA78-E141-47A9-9863-4B78FE595E88}"/>
            <w:text/>
          </w:sdtPr>
          <w:sdtContent>
            <w:p w14:paraId="35D136B1" w14:textId="77777777" w:rsidR="00E80E21" w:rsidRPr="00AC15B5" w:rsidRDefault="00E80E21" w:rsidP="0031261F">
              <w:pPr>
                <w:spacing w:after="120"/>
                <w:contextualSpacing/>
                <w:jc w:val="center"/>
                <w:rPr>
                  <w:rFonts w:ascii="Calibri" w:hAnsi="Calibri" w:cs="Calibri"/>
                  <w:b/>
                  <w:bCs/>
                  <w:color w:val="990099"/>
                  <w:sz w:val="40"/>
                  <w:szCs w:val="40"/>
                </w:rPr>
              </w:pPr>
              <w:r w:rsidRPr="00AC15B5">
                <w:rPr>
                  <w:rFonts w:ascii="Calibri" w:hAnsi="Calibri" w:cs="Calibri"/>
                  <w:b/>
                  <w:bCs/>
                  <w:color w:val="990099"/>
                  <w:sz w:val="40"/>
                  <w:szCs w:val="40"/>
                  <w:lang w:val="da-DK"/>
                </w:rPr>
                <w:t>DocumentTitle_Lbl</w:t>
              </w:r>
            </w:p>
          </w:sdtContent>
        </w:sdt>
        <w:tbl>
          <w:tblPr>
            <w:tblStyle w:val="TableGrid"/>
            <w:tblpPr w:leftFromText="180" w:rightFromText="180" w:vertAnchor="text" w:horzAnchor="margin" w:tblpX="137" w:tblpY="258"/>
            <w:tblOverlap w:val="never"/>
            <w:tblW w:w="3260" w:type="dxa"/>
            <w:tblLayout w:type="fixed"/>
            <w:tblLook w:val="04A0" w:firstRow="1" w:lastRow="0" w:firstColumn="1" w:lastColumn="0" w:noHBand="0" w:noVBand="1"/>
          </w:tblPr>
          <w:tblGrid>
            <w:gridCol w:w="1555"/>
            <w:gridCol w:w="1705"/>
          </w:tblGrid>
          <w:tr w:rsidR="00A67399" w14:paraId="0779AB74" w14:textId="77777777" w:rsidTr="00792C8E">
            <w:tc>
              <w:tcPr>
                <w:tcW w:w="1555" w:type="dxa"/>
              </w:tcPr>
              <w:p w14:paraId="5B27E5C0" w14:textId="77777777" w:rsidR="00A67399" w:rsidRDefault="00A67399" w:rsidP="00A67399">
                <w:pPr>
                  <w:ind w:left="-64"/>
                  <w:rPr>
                    <w:rFonts w:ascii="Calibri" w:hAnsi="Calibri" w:cs="Calibri"/>
                    <w:sz w:val="20"/>
                    <w:szCs w:val="20"/>
                  </w:rPr>
                </w:pPr>
                <w:r w:rsidRPr="00B80932"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Document No</w:t>
                </w:r>
                <w:r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:</w:t>
                </w:r>
              </w:p>
            </w:tc>
            <w:sdt>
              <w:sdtPr>
                <w:rPr>
                  <w:rFonts w:ascii="Calibri" w:hAnsi="Calibri" w:cs="Calibri"/>
                  <w:sz w:val="20"/>
                  <w:szCs w:val="20"/>
                </w:rPr>
                <w:alias w:val="#Nav: /Header/DocumentNo"/>
                <w:tag w:val="#Nav: Standard_Sales_Quote/1304"/>
                <w:id w:val="-473603305"/>
                <w:placeholder>
                  <w:docPart w:val="A2E75F342CC64826A66670344CA2144B"/>
                </w:placeholder>
                <w:dataBinding w:prefixMappings="xmlns:ns0='urn:microsoft-dynamics-nav/reports/Standard_Sales_Quote/1304/'" w:xpath="/ns0:NavWordReportXmlPart[1]/ns0:Header[1]/ns0:DocumentNo[1]" w:storeItemID="{B3BFDA78-E141-47A9-9863-4B78FE595E88}"/>
                <w:text/>
              </w:sdtPr>
              <w:sdtContent>
                <w:tc>
                  <w:tcPr>
                    <w:tcW w:w="1705" w:type="dxa"/>
                  </w:tcPr>
                  <w:p w14:paraId="24A5CB6C" w14:textId="77777777" w:rsidR="00A67399" w:rsidRDefault="00A67399" w:rsidP="00A67399">
                    <w:pPr>
                      <w:rPr>
                        <w:rFonts w:ascii="Calibri" w:hAnsi="Calibri" w:cs="Calibri"/>
                        <w:sz w:val="20"/>
                        <w:szCs w:val="20"/>
                      </w:rPr>
                    </w:pPr>
                    <w:proofErr w:type="spellStart"/>
                    <w:r>
                      <w:rPr>
                        <w:rFonts w:ascii="Calibri" w:hAnsi="Calibri" w:cs="Calibri"/>
                        <w:sz w:val="20"/>
                        <w:szCs w:val="20"/>
                      </w:rPr>
                      <w:t>DocumentNo</w:t>
                    </w:r>
                    <w:proofErr w:type="spellEnd"/>
                  </w:p>
                </w:tc>
              </w:sdtContent>
            </w:sdt>
          </w:tr>
          <w:tr w:rsidR="00A67399" w14:paraId="7FA64E83" w14:textId="77777777" w:rsidTr="00792C8E">
            <w:tc>
              <w:tcPr>
                <w:tcW w:w="1555" w:type="dxa"/>
              </w:tcPr>
              <w:p w14:paraId="61B343FA" w14:textId="77777777" w:rsidR="00A67399" w:rsidRDefault="00A67399" w:rsidP="00A67399">
                <w:pPr>
                  <w:ind w:left="-64"/>
                  <w:rPr>
                    <w:rFonts w:ascii="Calibri" w:hAnsi="Calibri" w:cs="Calibri"/>
                    <w:sz w:val="20"/>
                    <w:szCs w:val="20"/>
                  </w:rPr>
                </w:pPr>
                <w:r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Document Date:</w:t>
                </w:r>
              </w:p>
            </w:tc>
            <w:sdt>
              <w:sdtPr>
                <w:rPr>
                  <w:rFonts w:ascii="Calibri" w:hAnsi="Calibri" w:cs="Calibri"/>
                  <w:sz w:val="20"/>
                  <w:szCs w:val="20"/>
                </w:rPr>
                <w:alias w:val="#Nav: /Header/DocumentDate"/>
                <w:tag w:val="#Nav: Standard_Sales_Quote/1304"/>
                <w:id w:val="1422911693"/>
                <w:placeholder>
                  <w:docPart w:val="A2E75F342CC64826A66670344CA2144B"/>
                </w:placeholder>
                <w:dataBinding w:prefixMappings="xmlns:ns0='urn:microsoft-dynamics-nav/reports/Standard_Sales_Quote/1304/'" w:xpath="/ns0:NavWordReportXmlPart[1]/ns0:Header[1]/ns0:DocumentDate[1]" w:storeItemID="{B3BFDA78-E141-47A9-9863-4B78FE595E88}"/>
                <w:text/>
              </w:sdtPr>
              <w:sdtContent>
                <w:tc>
                  <w:tcPr>
                    <w:tcW w:w="1705" w:type="dxa"/>
                  </w:tcPr>
                  <w:p w14:paraId="3543A88F" w14:textId="77777777" w:rsidR="00A67399" w:rsidRDefault="00A67399" w:rsidP="00A67399">
                    <w:pPr>
                      <w:rPr>
                        <w:rFonts w:ascii="Calibri" w:hAnsi="Calibri" w:cs="Calibri"/>
                        <w:sz w:val="20"/>
                        <w:szCs w:val="20"/>
                      </w:rPr>
                    </w:pPr>
                    <w:proofErr w:type="spellStart"/>
                    <w:r>
                      <w:rPr>
                        <w:rFonts w:ascii="Calibri" w:hAnsi="Calibri" w:cs="Calibri"/>
                        <w:sz w:val="20"/>
                        <w:szCs w:val="20"/>
                      </w:rPr>
                      <w:t>DocumentDate</w:t>
                    </w:r>
                    <w:proofErr w:type="spellEnd"/>
                  </w:p>
                </w:tc>
              </w:sdtContent>
            </w:sdt>
          </w:tr>
          <w:tr w:rsidR="00A67399" w14:paraId="463226F8" w14:textId="77777777" w:rsidTr="00792C8E">
            <w:tc>
              <w:tcPr>
                <w:tcW w:w="1555" w:type="dxa"/>
              </w:tcPr>
              <w:p w14:paraId="2A1EEC41" w14:textId="77777777" w:rsidR="00A67399" w:rsidRDefault="00A67399" w:rsidP="00A67399">
                <w:pPr>
                  <w:ind w:left="-64"/>
                  <w:rPr>
                    <w:rFonts w:ascii="Calibri" w:hAnsi="Calibri" w:cs="Calibri"/>
                    <w:sz w:val="20"/>
                    <w:szCs w:val="20"/>
                  </w:rPr>
                </w:pPr>
                <w:r w:rsidRPr="00C17F7F"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Valid To Date:</w:t>
                </w:r>
              </w:p>
            </w:tc>
            <w:sdt>
              <w:sdtPr>
                <w:rPr>
                  <w:rFonts w:ascii="Calibri" w:hAnsi="Calibri" w:cs="Calibri"/>
                  <w:sz w:val="20"/>
                  <w:szCs w:val="20"/>
                </w:rPr>
                <w:alias w:val="#Nav: /Header/QuoteValidToDate"/>
                <w:tag w:val="#Nav: Standard_Sales_Quote/1304"/>
                <w:id w:val="48047784"/>
                <w:placeholder>
                  <w:docPart w:val="A35DC79746DE43E3B602FBD9F6B88B93"/>
                </w:placeholder>
                <w:dataBinding w:prefixMappings="xmlns:ns0='urn:microsoft-dynamics-nav/reports/Standard_Sales_Quote/1304/'" w:xpath="/ns0:NavWordReportXmlPart[1]/ns0:Header[1]/ns0:QuoteValidToDate[1]" w:storeItemID="{B3BFDA78-E141-47A9-9863-4B78FE595E88}"/>
                <w:text/>
              </w:sdtPr>
              <w:sdtContent>
                <w:tc>
                  <w:tcPr>
                    <w:tcW w:w="1705" w:type="dxa"/>
                  </w:tcPr>
                  <w:p w14:paraId="7F5A4C68" w14:textId="77777777" w:rsidR="00A67399" w:rsidRDefault="00A67399" w:rsidP="00A67399">
                    <w:pPr>
                      <w:rPr>
                        <w:rFonts w:ascii="Calibri" w:hAnsi="Calibri" w:cs="Calibri"/>
                        <w:sz w:val="20"/>
                        <w:szCs w:val="20"/>
                      </w:rPr>
                    </w:pPr>
                    <w:r w:rsidRPr="00045044">
                      <w:rPr>
                        <w:rFonts w:ascii="Calibri" w:hAnsi="Calibri" w:cs="Calibri"/>
                        <w:sz w:val="20"/>
                        <w:szCs w:val="20"/>
                        <w:lang w:val="da-DK"/>
                      </w:rPr>
                      <w:t>QuoteValidToDate</w:t>
                    </w:r>
                  </w:p>
                </w:tc>
              </w:sdtContent>
            </w:sdt>
          </w:tr>
          <w:tr w:rsidR="00A67399" w14:paraId="0A1707B8" w14:textId="77777777" w:rsidTr="00792C8E">
            <w:tc>
              <w:tcPr>
                <w:tcW w:w="1555" w:type="dxa"/>
              </w:tcPr>
              <w:p w14:paraId="0D0DD53C" w14:textId="77777777" w:rsidR="00A67399" w:rsidRPr="00D40333" w:rsidRDefault="00A67399" w:rsidP="00A67399">
                <w:pPr>
                  <w:ind w:left="-64"/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</w:pPr>
                <w:r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Page:</w:t>
                </w:r>
              </w:p>
            </w:tc>
            <w:tc>
              <w:tcPr>
                <w:tcW w:w="1705" w:type="dxa"/>
              </w:tcPr>
              <w:p w14:paraId="66BA09CE" w14:textId="77777777" w:rsidR="00A67399" w:rsidRDefault="00A67399" w:rsidP="00A67399">
                <w:pPr>
                  <w:rPr>
                    <w:rFonts w:ascii="Calibri" w:hAnsi="Calibri" w:cs="Calibri"/>
                    <w:sz w:val="20"/>
                    <w:szCs w:val="20"/>
                  </w:rPr>
                </w:pPr>
                <w:r w:rsidRPr="003507D7">
                  <w:rPr>
                    <w:rFonts w:ascii="Calibri" w:hAnsi="Calibri" w:cs="Calibri"/>
                    <w:bCs/>
                    <w:sz w:val="20"/>
                    <w:szCs w:val="20"/>
                  </w:rPr>
                  <w:fldChar w:fldCharType="begin"/>
                </w:r>
                <w:r w:rsidRPr="003507D7">
                  <w:rPr>
                    <w:rFonts w:ascii="Calibri" w:hAnsi="Calibri" w:cs="Calibri"/>
                    <w:bCs/>
                    <w:sz w:val="20"/>
                    <w:szCs w:val="20"/>
                  </w:rPr>
                  <w:instrText xml:space="preserve"> PAGE  \* Arabic  \* MERGEFORMAT </w:instrText>
                </w:r>
                <w:r w:rsidRPr="003507D7">
                  <w:rPr>
                    <w:rFonts w:ascii="Calibri" w:hAnsi="Calibri" w:cs="Calibri"/>
                    <w:bCs/>
                    <w:sz w:val="20"/>
                    <w:szCs w:val="20"/>
                  </w:rPr>
                  <w:fldChar w:fldCharType="separate"/>
                </w:r>
                <w:r w:rsidRPr="003507D7">
                  <w:rPr>
                    <w:rFonts w:ascii="Calibri" w:hAnsi="Calibri" w:cs="Calibri"/>
                    <w:bCs/>
                    <w:sz w:val="20"/>
                    <w:szCs w:val="20"/>
                  </w:rPr>
                  <w:t>1</w:t>
                </w:r>
                <w:r w:rsidRPr="003507D7">
                  <w:rPr>
                    <w:rFonts w:ascii="Calibri" w:hAnsi="Calibri" w:cs="Calibri"/>
                    <w:bCs/>
                    <w:sz w:val="20"/>
                    <w:szCs w:val="20"/>
                  </w:rPr>
                  <w:fldChar w:fldCharType="end"/>
                </w:r>
                <w:r w:rsidRPr="003507D7">
                  <w:rPr>
                    <w:rFonts w:ascii="Calibri" w:hAnsi="Calibri" w:cs="Calibri"/>
                    <w:sz w:val="20"/>
                    <w:szCs w:val="20"/>
                  </w:rPr>
                  <w:t xml:space="preserve"> / </w:t>
                </w:r>
                <w:r w:rsidRPr="003507D7">
                  <w:rPr>
                    <w:rFonts w:ascii="Calibri" w:hAnsi="Calibri" w:cs="Calibri"/>
                    <w:bCs/>
                    <w:sz w:val="20"/>
                    <w:szCs w:val="20"/>
                  </w:rPr>
                  <w:fldChar w:fldCharType="begin"/>
                </w:r>
                <w:r w:rsidRPr="003507D7">
                  <w:rPr>
                    <w:rFonts w:ascii="Calibri" w:hAnsi="Calibri" w:cs="Calibri"/>
                    <w:bCs/>
                    <w:sz w:val="20"/>
                    <w:szCs w:val="20"/>
                  </w:rPr>
                  <w:instrText xml:space="preserve"> NUMPAGES  \* Arabic  \* MERGEFORMAT </w:instrText>
                </w:r>
                <w:r w:rsidRPr="003507D7">
                  <w:rPr>
                    <w:rFonts w:ascii="Calibri" w:hAnsi="Calibri" w:cs="Calibri"/>
                    <w:bCs/>
                    <w:sz w:val="20"/>
                    <w:szCs w:val="20"/>
                  </w:rPr>
                  <w:fldChar w:fldCharType="separate"/>
                </w:r>
                <w:r w:rsidRPr="003507D7">
                  <w:rPr>
                    <w:rFonts w:ascii="Calibri" w:hAnsi="Calibri" w:cs="Calibri"/>
                    <w:bCs/>
                    <w:sz w:val="20"/>
                    <w:szCs w:val="20"/>
                  </w:rPr>
                  <w:t>1</w:t>
                </w:r>
                <w:r w:rsidRPr="003507D7">
                  <w:rPr>
                    <w:rFonts w:ascii="Calibri" w:hAnsi="Calibri" w:cs="Calibri"/>
                    <w:bCs/>
                    <w:sz w:val="20"/>
                    <w:szCs w:val="20"/>
                  </w:rPr>
                  <w:fldChar w:fldCharType="end"/>
                </w:r>
              </w:p>
            </w:tc>
          </w:tr>
          <w:tr w:rsidR="00A67399" w14:paraId="6A585326" w14:textId="77777777" w:rsidTr="00792C8E">
            <w:tc>
              <w:tcPr>
                <w:tcW w:w="1555" w:type="dxa"/>
              </w:tcPr>
              <w:p w14:paraId="308FD631" w14:textId="77777777" w:rsidR="00A67399" w:rsidRPr="00C17F7F" w:rsidRDefault="00A67399" w:rsidP="00A67399">
                <w:pPr>
                  <w:ind w:left="-64"/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</w:pPr>
                <w:r w:rsidRPr="00D40333"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Account No</w:t>
                </w:r>
                <w:r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:</w:t>
                </w:r>
              </w:p>
            </w:tc>
            <w:sdt>
              <w:sdtPr>
                <w:rPr>
                  <w:rFonts w:ascii="Calibri" w:hAnsi="Calibri" w:cs="Calibri"/>
                  <w:sz w:val="20"/>
                  <w:szCs w:val="20"/>
                </w:rPr>
                <w:alias w:val="#Nav: /Header/BilltoCustumerNo"/>
                <w:tag w:val="#Nav: Standard_Sales_Quote/1304"/>
                <w:id w:val="1203677466"/>
                <w:placeholder>
                  <w:docPart w:val="FA414D118F87481B82D4E0AC63CD7E43"/>
                </w:placeholder>
                <w:dataBinding w:prefixMappings="xmlns:ns0='urn:microsoft-dynamics-nav/reports/Standard_Sales_Quote/1304/'" w:xpath="/ns0:NavWordReportXmlPart[1]/ns0:Header[1]/ns0:BilltoCustumerNo[1]" w:storeItemID="{B3BFDA78-E141-47A9-9863-4B78FE595E88}"/>
                <w:text/>
              </w:sdtPr>
              <w:sdtContent>
                <w:tc>
                  <w:tcPr>
                    <w:tcW w:w="1705" w:type="dxa"/>
                  </w:tcPr>
                  <w:p w14:paraId="1918E00F" w14:textId="77777777" w:rsidR="00A67399" w:rsidRDefault="00A67399" w:rsidP="00A67399">
                    <w:pPr>
                      <w:rPr>
                        <w:rFonts w:ascii="Calibri" w:hAnsi="Calibri" w:cs="Calibri"/>
                        <w:sz w:val="20"/>
                        <w:szCs w:val="20"/>
                      </w:rPr>
                    </w:pPr>
                    <w:proofErr w:type="spellStart"/>
                    <w:r>
                      <w:rPr>
                        <w:rFonts w:ascii="Calibri" w:hAnsi="Calibri" w:cs="Calibri"/>
                        <w:sz w:val="20"/>
                        <w:szCs w:val="20"/>
                      </w:rPr>
                      <w:t>BilltoCustumerNo</w:t>
                    </w:r>
                    <w:proofErr w:type="spellEnd"/>
                  </w:p>
                </w:tc>
              </w:sdtContent>
            </w:sdt>
          </w:tr>
          <w:tr w:rsidR="00A67399" w14:paraId="69EBF2D6" w14:textId="77777777" w:rsidTr="00792C8E">
            <w:tc>
              <w:tcPr>
                <w:tcW w:w="1555" w:type="dxa"/>
              </w:tcPr>
              <w:p w14:paraId="597ABF61" w14:textId="77777777" w:rsidR="00A67399" w:rsidRDefault="00A67399" w:rsidP="00A67399">
                <w:pPr>
                  <w:ind w:left="-64"/>
                  <w:rPr>
                    <w:rFonts w:ascii="Calibri" w:hAnsi="Calibri" w:cs="Calibri"/>
                    <w:sz w:val="20"/>
                    <w:szCs w:val="20"/>
                  </w:rPr>
                </w:pPr>
                <w:r w:rsidRPr="00D40333"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Cust. VAT No</w:t>
                </w:r>
                <w:r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:</w:t>
                </w:r>
              </w:p>
            </w:tc>
            <w:sdt>
              <w:sdtPr>
                <w:rPr>
                  <w:rFonts w:ascii="Calibri" w:hAnsi="Calibri" w:cs="Calibri"/>
                  <w:sz w:val="20"/>
                  <w:szCs w:val="20"/>
                </w:rPr>
                <w:alias w:val="#Nav: /Header/VATRegistrationNo"/>
                <w:tag w:val="#Nav: Standard_Sales_Quote/1304"/>
                <w:id w:val="1586800274"/>
                <w:placeholder>
                  <w:docPart w:val="399702894C5745738A7DABB483A31533"/>
                </w:placeholder>
                <w:dataBinding w:prefixMappings="xmlns:ns0='urn:microsoft-dynamics-nav/reports/Standard_Sales_Quote/1304/'" w:xpath="/ns0:NavWordReportXmlPart[1]/ns0:Header[1]/ns0:VATRegistrationNo[1]" w:storeItemID="{B3BFDA78-E141-47A9-9863-4B78FE595E88}"/>
                <w:text/>
              </w:sdtPr>
              <w:sdtContent>
                <w:tc>
                  <w:tcPr>
                    <w:tcW w:w="1705" w:type="dxa"/>
                  </w:tcPr>
                  <w:p w14:paraId="550CDFA0" w14:textId="77777777" w:rsidR="00A67399" w:rsidRDefault="00A67399" w:rsidP="00A67399">
                    <w:pPr>
                      <w:rPr>
                        <w:rFonts w:ascii="Calibri" w:hAnsi="Calibri" w:cs="Calibri"/>
                        <w:sz w:val="20"/>
                        <w:szCs w:val="20"/>
                      </w:rPr>
                    </w:pPr>
                    <w:proofErr w:type="spellStart"/>
                    <w:r>
                      <w:rPr>
                        <w:rFonts w:ascii="Calibri" w:hAnsi="Calibri" w:cs="Calibri"/>
                        <w:sz w:val="20"/>
                        <w:szCs w:val="20"/>
                      </w:rPr>
                      <w:t>VATRegistrationNo</w:t>
                    </w:r>
                    <w:proofErr w:type="spellEnd"/>
                  </w:p>
                </w:tc>
              </w:sdtContent>
            </w:sdt>
          </w:tr>
          <w:tr w:rsidR="001D1483" w:rsidRPr="00AC15B5" w14:paraId="3432F1DB" w14:textId="77777777" w:rsidTr="00792C8E">
            <w:trPr>
              <w:trHeight w:val="75"/>
            </w:trPr>
            <w:tc>
              <w:tcPr>
                <w:tcW w:w="1555" w:type="dxa"/>
              </w:tcPr>
              <w:p w14:paraId="1BCFE34C" w14:textId="552EC6DC" w:rsidR="001D1483" w:rsidRPr="00D40333" w:rsidRDefault="001D1483" w:rsidP="00F00AC6">
                <w:pPr>
                  <w:ind w:left="-61"/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</w:pPr>
                <w:r>
                  <w:rPr>
                    <w:rFonts w:ascii="Calibri" w:hAnsi="Calibri" w:cs="Calibri"/>
                    <w:b/>
                    <w:bCs/>
                    <w:sz w:val="20"/>
                    <w:szCs w:val="20"/>
                  </w:rPr>
                  <w:t>Currency:</w:t>
                </w:r>
              </w:p>
            </w:tc>
            <w:sdt>
              <w:sdtPr>
                <w:rPr>
                  <w:rFonts w:ascii="Calibri" w:hAnsi="Calibri" w:cs="Calibri"/>
                  <w:sz w:val="20"/>
                  <w:szCs w:val="20"/>
                </w:rPr>
                <w:alias w:val="#Nav: /Header/Totals/CurrencyCode"/>
                <w:tag w:val="#Nav: Standard_Sales_Quote/1304"/>
                <w:id w:val="729576023"/>
                <w:placeholder>
                  <w:docPart w:val="43EFA569C7434423BE4DA08A6A5E3619"/>
                </w:placeholder>
                <w:dataBinding w:prefixMappings="xmlns:ns0='urn:microsoft-dynamics-nav/reports/Standard_Sales_Quote/1304/'" w:xpath="/ns0:NavWordReportXmlPart[1]/ns0:Header[1]/ns0:Totals[1]/ns0:CurrencyCode[1]" w:storeItemID="{B3BFDA78-E141-47A9-9863-4B78FE595E88}"/>
                <w:text/>
              </w:sdtPr>
              <w:sdtContent>
                <w:tc>
                  <w:tcPr>
                    <w:tcW w:w="1705" w:type="dxa"/>
                  </w:tcPr>
                  <w:p w14:paraId="114F8F23" w14:textId="7E8FCBAC" w:rsidR="001D1483" w:rsidRDefault="001D1483" w:rsidP="00F05AA0">
                    <w:pPr>
                      <w:rPr>
                        <w:rFonts w:ascii="Calibri" w:hAnsi="Calibri" w:cs="Calibri"/>
                        <w:sz w:val="20"/>
                        <w:szCs w:val="20"/>
                      </w:rPr>
                    </w:pPr>
                    <w:proofErr w:type="spellStart"/>
                    <w:r>
                      <w:rPr>
                        <w:rFonts w:ascii="Calibri" w:hAnsi="Calibri" w:cs="Calibri"/>
                        <w:sz w:val="20"/>
                        <w:szCs w:val="20"/>
                      </w:rPr>
                      <w:t>CurrencyCode</w:t>
                    </w:r>
                    <w:proofErr w:type="spellEnd"/>
                  </w:p>
                </w:tc>
              </w:sdtContent>
            </w:sdt>
          </w:tr>
        </w:tbl>
        <w:p w14:paraId="07BBAB33" w14:textId="77777777" w:rsidR="00E80E21" w:rsidRPr="00C771A3" w:rsidRDefault="00E80E21" w:rsidP="0031261F">
          <w:pPr>
            <w:contextualSpacing/>
            <w:jc w:val="center"/>
            <w:rPr>
              <w:rFonts w:ascii="Calibri" w:hAnsi="Calibri" w:cs="Calibri"/>
              <w:color w:val="A3648B" w:themeColor="accent5"/>
              <w:sz w:val="2"/>
              <w:szCs w:val="2"/>
            </w:rPr>
          </w:pPr>
        </w:p>
      </w:tc>
    </w:tr>
    <w:tr w:rsidR="00E80E21" w:rsidRPr="00C70D14" w14:paraId="686C9737" w14:textId="77777777" w:rsidTr="005C3B44">
      <w:trPr>
        <w:trHeight w:val="205"/>
      </w:trPr>
      <w:tc>
        <w:tcPr>
          <w:tcW w:w="1667" w:type="pct"/>
        </w:tcPr>
        <w:p w14:paraId="297B45A9" w14:textId="340025E9" w:rsidR="00E80E21" w:rsidRPr="00C70D14" w:rsidRDefault="00000000" w:rsidP="0031261F">
          <w:pPr>
            <w:rPr>
              <w:rFonts w:ascii="Calibri" w:hAnsi="Calibri" w:cs="Calibri"/>
              <w:sz w:val="20"/>
              <w:szCs w:val="20"/>
            </w:rPr>
          </w:pPr>
          <w:sdt>
            <w:sdtPr>
              <w:rPr>
                <w:rFonts w:ascii="Calibri" w:hAnsi="Calibri" w:cs="Calibri"/>
                <w:sz w:val="20"/>
                <w:szCs w:val="20"/>
              </w:rPr>
              <w:alias w:val="#Nav: /Header/CustomerAddress5"/>
              <w:tag w:val="#Nav: Standard_Sales_Quote/1304"/>
              <w:id w:val="2105227598"/>
              <w:placeholder>
                <w:docPart w:val="130C6A86B3124036A38E9AED825A4097"/>
              </w:placeholder>
              <w:dataBinding w:prefixMappings="xmlns:ns0='urn:microsoft-dynamics-nav/reports/Standard_Sales_Quote/1304/'" w:xpath="/ns0:NavWordReportXmlPart[1]/ns0:Header[1]/ns0:CustomerAddress5[1]" w:storeItemID="{B3BFDA78-E141-47A9-9863-4B78FE595E88}"/>
              <w:text/>
            </w:sdtPr>
            <w:sdtContent>
              <w:r w:rsidR="005E3D65">
                <w:rPr>
                  <w:rFonts w:ascii="Calibri" w:hAnsi="Calibri" w:cs="Calibri"/>
                  <w:sz w:val="20"/>
                  <w:szCs w:val="20"/>
                </w:rPr>
                <w:t>CustomerAddress5</w:t>
              </w:r>
            </w:sdtContent>
          </w:sdt>
        </w:p>
      </w:tc>
      <w:tc>
        <w:tcPr>
          <w:tcW w:w="1666" w:type="pct"/>
          <w:vMerge/>
        </w:tcPr>
        <w:p w14:paraId="2BDEFF21" w14:textId="77777777" w:rsidR="00E80E21" w:rsidRPr="00631224" w:rsidRDefault="00E80E21" w:rsidP="0031261F">
          <w:pPr>
            <w:pStyle w:val="NoSpacing"/>
            <w:rPr>
              <w:rFonts w:ascii="Calibri" w:hAnsi="Calibri" w:cs="Calibri"/>
              <w:sz w:val="20"/>
              <w:szCs w:val="20"/>
            </w:rPr>
          </w:pPr>
        </w:p>
      </w:tc>
      <w:tc>
        <w:tcPr>
          <w:tcW w:w="1667" w:type="pct"/>
          <w:vMerge/>
        </w:tcPr>
        <w:p w14:paraId="24EE6384" w14:textId="77777777" w:rsidR="00E80E21" w:rsidRPr="00C70D14" w:rsidRDefault="00E80E21" w:rsidP="0031261F">
          <w:pPr>
            <w:contextualSpacing/>
            <w:rPr>
              <w:rFonts w:ascii="Calibri" w:hAnsi="Calibri" w:cs="Calibri"/>
              <w:color w:val="FF0000"/>
              <w:sz w:val="48"/>
              <w:szCs w:val="48"/>
            </w:rPr>
          </w:pPr>
        </w:p>
      </w:tc>
    </w:tr>
    <w:tr w:rsidR="00B27142" w:rsidRPr="00C70D14" w14:paraId="3A1929B1" w14:textId="77777777" w:rsidTr="005C3B44">
      <w:trPr>
        <w:trHeight w:val="205"/>
      </w:trPr>
      <w:tc>
        <w:tcPr>
          <w:tcW w:w="1667" w:type="pct"/>
        </w:tcPr>
        <w:p w14:paraId="0CAD3493" w14:textId="6104F95C" w:rsidR="00B27142" w:rsidRDefault="00000000" w:rsidP="0031261F">
          <w:pPr>
            <w:rPr>
              <w:rFonts w:ascii="Calibri" w:hAnsi="Calibri" w:cs="Calibri"/>
              <w:sz w:val="20"/>
              <w:szCs w:val="20"/>
            </w:rPr>
          </w:pPr>
          <w:sdt>
            <w:sdtPr>
              <w:rPr>
                <w:rFonts w:ascii="Calibri" w:hAnsi="Calibri" w:cs="Calibri"/>
                <w:sz w:val="20"/>
                <w:szCs w:val="20"/>
              </w:rPr>
              <w:id w:val="843745940"/>
              <w:placeholder>
                <w:docPart w:val="413EB590F5964622A66EF5BEABF06733"/>
              </w:placeholder>
              <w:dataBinding w:prefixMappings="xmlns:ns0='urn:microsoft-dynamics-nav/reports/Standard_Sales_Quote/1304/' " w:xpath="/ns0:NavWordReportXmlPart[1]/ns0:Header[1]/ns0:CustomerAddress6[1]" w:storeItemID="{B3BFDA78-E141-47A9-9863-4B78FE595E88}"/>
              <w:text/>
            </w:sdtPr>
            <w:sdtContent>
              <w:r w:rsidR="005E3D65">
                <w:rPr>
                  <w:rFonts w:ascii="Calibri" w:hAnsi="Calibri" w:cs="Calibri"/>
                  <w:sz w:val="20"/>
                  <w:szCs w:val="20"/>
                </w:rPr>
                <w:t>CustomerAddress6</w:t>
              </w:r>
            </w:sdtContent>
          </w:sdt>
        </w:p>
      </w:tc>
      <w:tc>
        <w:tcPr>
          <w:tcW w:w="1666" w:type="pct"/>
          <w:vMerge/>
        </w:tcPr>
        <w:p w14:paraId="6BC6A0D3" w14:textId="77777777" w:rsidR="00B27142" w:rsidRPr="00631224" w:rsidRDefault="00B27142" w:rsidP="0031261F">
          <w:pPr>
            <w:pStyle w:val="NoSpacing"/>
            <w:rPr>
              <w:rFonts w:ascii="Calibri" w:hAnsi="Calibri" w:cs="Calibri"/>
              <w:sz w:val="20"/>
              <w:szCs w:val="20"/>
            </w:rPr>
          </w:pPr>
        </w:p>
      </w:tc>
      <w:tc>
        <w:tcPr>
          <w:tcW w:w="1667" w:type="pct"/>
          <w:vMerge/>
        </w:tcPr>
        <w:p w14:paraId="3E14AC0C" w14:textId="77777777" w:rsidR="00B27142" w:rsidRPr="00C70D14" w:rsidRDefault="00B27142" w:rsidP="0031261F">
          <w:pPr>
            <w:contextualSpacing/>
            <w:rPr>
              <w:rFonts w:ascii="Calibri" w:hAnsi="Calibri" w:cs="Calibri"/>
              <w:color w:val="FF0000"/>
              <w:sz w:val="48"/>
              <w:szCs w:val="48"/>
            </w:rPr>
          </w:pPr>
        </w:p>
      </w:tc>
    </w:tr>
    <w:tr w:rsidR="00E80E21" w:rsidRPr="00C70D14" w14:paraId="0E250EAF" w14:textId="77777777" w:rsidTr="005C3B44">
      <w:trPr>
        <w:trHeight w:val="205"/>
      </w:trPr>
      <w:tc>
        <w:tcPr>
          <w:tcW w:w="1667" w:type="pct"/>
        </w:tcPr>
        <w:p w14:paraId="28F21823" w14:textId="5787B9EC" w:rsidR="00E80E21" w:rsidRPr="00C70D14" w:rsidRDefault="00000000" w:rsidP="0031261F">
          <w:pPr>
            <w:rPr>
              <w:rFonts w:ascii="Calibri" w:hAnsi="Calibri" w:cs="Calibri"/>
              <w:sz w:val="20"/>
              <w:szCs w:val="20"/>
            </w:rPr>
          </w:pPr>
          <w:sdt>
            <w:sdtPr>
              <w:rPr>
                <w:rFonts w:ascii="Calibri" w:hAnsi="Calibri" w:cs="Calibri"/>
                <w:sz w:val="20"/>
                <w:szCs w:val="20"/>
              </w:rPr>
              <w:id w:val="196899429"/>
              <w:placeholder>
                <w:docPart w:val="58ABEE18FF594E17B8E09829A8221988"/>
              </w:placeholder>
              <w:dataBinding w:prefixMappings="xmlns:ns0='urn:microsoft-dynamics-nav/reports/Standard_Sales_Quote/1304/' " w:xpath="/ns0:NavWordReportXmlPart[1]/ns0:Header[1]/ns0:CustomerAddress7[1]" w:storeItemID="{B3BFDA78-E141-47A9-9863-4B78FE595E88}"/>
              <w:text/>
            </w:sdtPr>
            <w:sdtContent>
              <w:r w:rsidR="005E3D65">
                <w:rPr>
                  <w:rFonts w:ascii="Calibri" w:hAnsi="Calibri" w:cs="Calibri"/>
                  <w:sz w:val="20"/>
                  <w:szCs w:val="20"/>
                </w:rPr>
                <w:t>CustomerAddress7</w:t>
              </w:r>
            </w:sdtContent>
          </w:sdt>
        </w:p>
      </w:tc>
      <w:tc>
        <w:tcPr>
          <w:tcW w:w="1666" w:type="pct"/>
          <w:vMerge/>
        </w:tcPr>
        <w:p w14:paraId="6A94B38E" w14:textId="77777777" w:rsidR="00E80E21" w:rsidRPr="00C70D14" w:rsidRDefault="00E80E21" w:rsidP="0031261F">
          <w:pPr>
            <w:pStyle w:val="NoSpacing"/>
            <w:rPr>
              <w:rFonts w:ascii="Calibri" w:hAnsi="Calibri" w:cs="Calibri"/>
            </w:rPr>
          </w:pPr>
        </w:p>
      </w:tc>
      <w:tc>
        <w:tcPr>
          <w:tcW w:w="1667" w:type="pct"/>
          <w:vMerge/>
        </w:tcPr>
        <w:p w14:paraId="65B93B4E" w14:textId="77777777" w:rsidR="00E80E21" w:rsidRPr="00C70D14" w:rsidRDefault="00E80E21" w:rsidP="0031261F">
          <w:pPr>
            <w:contextualSpacing/>
            <w:rPr>
              <w:rFonts w:ascii="Calibri" w:hAnsi="Calibri" w:cs="Calibri"/>
              <w:color w:val="FF0000"/>
              <w:sz w:val="48"/>
              <w:szCs w:val="48"/>
            </w:rPr>
          </w:pPr>
        </w:p>
      </w:tc>
    </w:tr>
    <w:tr w:rsidR="00B27142" w:rsidRPr="00C70D14" w14:paraId="6F364A56" w14:textId="77777777" w:rsidTr="005C3B44">
      <w:trPr>
        <w:trHeight w:val="205"/>
      </w:trPr>
      <w:tc>
        <w:tcPr>
          <w:tcW w:w="1667" w:type="pct"/>
        </w:tcPr>
        <w:p w14:paraId="3EB0FFE7" w14:textId="3DB8E89B" w:rsidR="00B27142" w:rsidRPr="00C70D14" w:rsidRDefault="00B27142" w:rsidP="0031261F">
          <w:pPr>
            <w:rPr>
              <w:rFonts w:ascii="Calibri" w:hAnsi="Calibri" w:cs="Calibri"/>
              <w:sz w:val="20"/>
              <w:szCs w:val="20"/>
            </w:rPr>
          </w:pPr>
        </w:p>
      </w:tc>
      <w:tc>
        <w:tcPr>
          <w:tcW w:w="1666" w:type="pct"/>
          <w:vMerge/>
        </w:tcPr>
        <w:p w14:paraId="275620D4" w14:textId="77777777" w:rsidR="00B27142" w:rsidRPr="00C70D14" w:rsidRDefault="00B27142" w:rsidP="0031261F">
          <w:pPr>
            <w:pStyle w:val="NoSpacing"/>
            <w:rPr>
              <w:rFonts w:ascii="Calibri" w:hAnsi="Calibri" w:cs="Calibri"/>
            </w:rPr>
          </w:pPr>
        </w:p>
      </w:tc>
      <w:tc>
        <w:tcPr>
          <w:tcW w:w="1667" w:type="pct"/>
          <w:vMerge/>
        </w:tcPr>
        <w:p w14:paraId="2E362BAD" w14:textId="77777777" w:rsidR="00B27142" w:rsidRPr="00C70D14" w:rsidRDefault="00B27142" w:rsidP="0031261F">
          <w:pPr>
            <w:contextualSpacing/>
            <w:rPr>
              <w:rFonts w:ascii="Calibri" w:hAnsi="Calibri" w:cs="Calibri"/>
              <w:color w:val="FF0000"/>
              <w:sz w:val="48"/>
              <w:szCs w:val="48"/>
            </w:rPr>
          </w:pPr>
        </w:p>
      </w:tc>
    </w:tr>
    <w:tr w:rsidR="00B27142" w:rsidRPr="00C70D14" w14:paraId="579A7B97" w14:textId="77777777" w:rsidTr="005C3B44">
      <w:trPr>
        <w:trHeight w:val="319"/>
      </w:trPr>
      <w:tc>
        <w:tcPr>
          <w:tcW w:w="1667" w:type="pct"/>
        </w:tcPr>
        <w:p w14:paraId="10CEB1D1" w14:textId="53D8362E" w:rsidR="00B27142" w:rsidRPr="00C70D14" w:rsidRDefault="00B27142" w:rsidP="0031261F">
          <w:pPr>
            <w:rPr>
              <w:rFonts w:ascii="Calibri" w:hAnsi="Calibri" w:cs="Calibri"/>
              <w:sz w:val="20"/>
              <w:szCs w:val="20"/>
            </w:rPr>
          </w:pPr>
          <w:r w:rsidRPr="007B7628">
            <w:rPr>
              <w:rFonts w:ascii="Calibri" w:hAnsi="Calibri" w:cs="Calibri"/>
              <w:b/>
              <w:bCs/>
              <w:color w:val="990099"/>
            </w:rPr>
            <w:t>Ship To:</w:t>
          </w:r>
        </w:p>
      </w:tc>
      <w:tc>
        <w:tcPr>
          <w:tcW w:w="1666" w:type="pct"/>
          <w:vMerge/>
        </w:tcPr>
        <w:p w14:paraId="64885A0B" w14:textId="77777777" w:rsidR="00B27142" w:rsidRPr="00C70D14" w:rsidRDefault="00B27142" w:rsidP="0031261F">
          <w:pPr>
            <w:pStyle w:val="NoSpacing"/>
            <w:rPr>
              <w:rFonts w:ascii="Calibri" w:hAnsi="Calibri" w:cs="Calibri"/>
            </w:rPr>
          </w:pPr>
        </w:p>
      </w:tc>
      <w:tc>
        <w:tcPr>
          <w:tcW w:w="1667" w:type="pct"/>
          <w:vMerge/>
        </w:tcPr>
        <w:p w14:paraId="5DF33DE6" w14:textId="77777777" w:rsidR="00B27142" w:rsidRPr="00114CAD" w:rsidRDefault="00B27142" w:rsidP="0031261F">
          <w:pPr>
            <w:contextualSpacing/>
            <w:rPr>
              <w:rFonts w:ascii="Calibri" w:hAnsi="Calibri" w:cs="Calibri"/>
              <w:color w:val="FF0000"/>
              <w:sz w:val="20"/>
              <w:szCs w:val="20"/>
            </w:rPr>
          </w:pPr>
        </w:p>
      </w:tc>
    </w:tr>
    <w:tr w:rsidR="00B27142" w:rsidRPr="00C70D14" w14:paraId="2DDE540F" w14:textId="77777777" w:rsidTr="005C3B44">
      <w:trPr>
        <w:trHeight w:val="252"/>
      </w:trPr>
      <w:tc>
        <w:tcPr>
          <w:tcW w:w="1667" w:type="pct"/>
        </w:tcPr>
        <w:sdt>
          <w:sdtPr>
            <w:rPr>
              <w:rFonts w:ascii="Calibri" w:hAnsi="Calibri" w:cs="Calibri"/>
              <w:b/>
              <w:bCs/>
              <w:sz w:val="20"/>
              <w:szCs w:val="20"/>
            </w:rPr>
            <w:alias w:val="#Nav: /Header/ShipToAddress2"/>
            <w:tag w:val="#Nav: Standard_Sales_Quote/1304"/>
            <w:id w:val="1099294711"/>
            <w:placeholder>
              <w:docPart w:val="CA1D07300B634437BD28A249EA5C47BF"/>
            </w:placeholder>
            <w:dataBinding w:prefixMappings="xmlns:ns0='urn:microsoft-dynamics-nav/reports/Standard_Sales_Quote/1304/'" w:xpath="/ns0:NavWordReportXmlPart[1]/ns0:Header[1]/ns0:ShipToAddress2[1]" w:storeItemID="{B3BFDA78-E141-47A9-9863-4B78FE595E88}"/>
            <w:text/>
          </w:sdtPr>
          <w:sdtContent>
            <w:p w14:paraId="5C84444B" w14:textId="29A481CE" w:rsidR="00B27142" w:rsidRPr="00C70D14" w:rsidRDefault="00B27142" w:rsidP="0031261F">
              <w:pPr>
                <w:rPr>
                  <w:rFonts w:ascii="Calibri" w:hAnsi="Calibri" w:cs="Calibri"/>
                  <w:sz w:val="20"/>
                  <w:szCs w:val="20"/>
                </w:rPr>
              </w:pPr>
              <w:r w:rsidRPr="00667BC9">
                <w:rPr>
                  <w:rFonts w:ascii="Calibri" w:hAnsi="Calibri" w:cs="Calibri"/>
                  <w:b/>
                  <w:bCs/>
                  <w:sz w:val="20"/>
                  <w:szCs w:val="20"/>
                </w:rPr>
                <w:t>ShipToAddress2</w:t>
              </w:r>
            </w:p>
          </w:sdtContent>
        </w:sdt>
      </w:tc>
      <w:tc>
        <w:tcPr>
          <w:tcW w:w="1666" w:type="pct"/>
          <w:vMerge/>
        </w:tcPr>
        <w:p w14:paraId="593CD56D" w14:textId="77777777" w:rsidR="00B27142" w:rsidRPr="00C70D14" w:rsidRDefault="00B27142" w:rsidP="0031261F">
          <w:pPr>
            <w:pStyle w:val="NoSpacing"/>
            <w:rPr>
              <w:rFonts w:ascii="Calibri" w:hAnsi="Calibri" w:cs="Calibri"/>
            </w:rPr>
          </w:pPr>
        </w:p>
      </w:tc>
      <w:tc>
        <w:tcPr>
          <w:tcW w:w="1667" w:type="pct"/>
          <w:vMerge/>
        </w:tcPr>
        <w:p w14:paraId="0DD48AD2" w14:textId="77777777" w:rsidR="00B27142" w:rsidRPr="00B80932" w:rsidRDefault="00B27142" w:rsidP="0031261F">
          <w:pPr>
            <w:contextualSpacing/>
            <w:rPr>
              <w:rFonts w:ascii="Calibri" w:hAnsi="Calibri" w:cs="Calibri"/>
              <w:color w:val="FF0000"/>
              <w:sz w:val="20"/>
              <w:szCs w:val="20"/>
            </w:rPr>
          </w:pPr>
        </w:p>
      </w:tc>
    </w:tr>
    <w:tr w:rsidR="00B27142" w:rsidRPr="00C70D14" w14:paraId="2B6252B6" w14:textId="77777777" w:rsidTr="005C3B44">
      <w:trPr>
        <w:trHeight w:val="205"/>
      </w:trPr>
      <w:sdt>
        <w:sdtPr>
          <w:rPr>
            <w:rFonts w:ascii="Calibri" w:hAnsi="Calibri" w:cs="Calibri"/>
            <w:sz w:val="20"/>
            <w:szCs w:val="20"/>
          </w:rPr>
          <w:alias w:val="#Nav: /Header/ShipToAddress3"/>
          <w:tag w:val="#Nav: Standard_Sales_Quote/1304"/>
          <w:id w:val="-1816559793"/>
          <w:placeholder>
            <w:docPart w:val="06F44BC95F9F461D974917EC0CE7067B"/>
          </w:placeholder>
          <w:dataBinding w:prefixMappings="xmlns:ns0='urn:microsoft-dynamics-nav/reports/Standard_Sales_Quote/1304/'" w:xpath="/ns0:NavWordReportXmlPart[1]/ns0:Header[1]/ns0:ShipToAddress3[1]" w:storeItemID="{B3BFDA78-E141-47A9-9863-4B78FE595E88}"/>
          <w:text/>
        </w:sdtPr>
        <w:sdtContent>
          <w:tc>
            <w:tcPr>
              <w:tcW w:w="1667" w:type="pct"/>
            </w:tcPr>
            <w:p w14:paraId="454B9F03" w14:textId="2E5014C6" w:rsidR="00B27142" w:rsidRPr="007B7628" w:rsidRDefault="00B27142" w:rsidP="0031261F">
              <w:pPr>
                <w:rPr>
                  <w:rFonts w:ascii="Calibri" w:hAnsi="Calibri" w:cs="Calibri"/>
                  <w:color w:val="990099"/>
                  <w:sz w:val="20"/>
                  <w:szCs w:val="20"/>
                </w:rPr>
              </w:pPr>
              <w:r>
                <w:rPr>
                  <w:rFonts w:ascii="Calibri" w:hAnsi="Calibri" w:cs="Calibri"/>
                  <w:sz w:val="20"/>
                  <w:szCs w:val="20"/>
                </w:rPr>
                <w:t>ShipToAddress3</w:t>
              </w:r>
            </w:p>
          </w:tc>
        </w:sdtContent>
      </w:sdt>
      <w:tc>
        <w:tcPr>
          <w:tcW w:w="1666" w:type="pct"/>
          <w:vMerge/>
        </w:tcPr>
        <w:p w14:paraId="01200E96" w14:textId="77777777" w:rsidR="00B27142" w:rsidRPr="00C70D14" w:rsidRDefault="00B27142" w:rsidP="0031261F">
          <w:pPr>
            <w:pStyle w:val="NoSpacing"/>
            <w:rPr>
              <w:rFonts w:ascii="Calibri" w:hAnsi="Calibri" w:cs="Calibri"/>
            </w:rPr>
          </w:pPr>
        </w:p>
      </w:tc>
      <w:tc>
        <w:tcPr>
          <w:tcW w:w="1667" w:type="pct"/>
          <w:vMerge/>
        </w:tcPr>
        <w:p w14:paraId="45DC3176" w14:textId="77777777" w:rsidR="00B27142" w:rsidRPr="009A43A2" w:rsidRDefault="00B27142" w:rsidP="0031261F">
          <w:pPr>
            <w:contextualSpacing/>
            <w:rPr>
              <w:rFonts w:ascii="Calibri" w:hAnsi="Calibri" w:cs="Calibri"/>
              <w:sz w:val="20"/>
              <w:szCs w:val="20"/>
            </w:rPr>
          </w:pPr>
        </w:p>
      </w:tc>
    </w:tr>
    <w:tr w:rsidR="00B27142" w:rsidRPr="00C70D14" w14:paraId="770F508C" w14:textId="77777777" w:rsidTr="005C3B44">
      <w:trPr>
        <w:trHeight w:val="205"/>
      </w:trPr>
      <w:tc>
        <w:tcPr>
          <w:tcW w:w="1667" w:type="pct"/>
        </w:tcPr>
        <w:p w14:paraId="4112B993" w14:textId="498F8C49" w:rsidR="00B27142" w:rsidRPr="00C70D14" w:rsidRDefault="00000000" w:rsidP="0031261F">
          <w:pPr>
            <w:rPr>
              <w:rFonts w:ascii="Calibri" w:hAnsi="Calibri" w:cs="Calibri"/>
              <w:sz w:val="20"/>
              <w:szCs w:val="20"/>
            </w:rPr>
          </w:pPr>
          <w:sdt>
            <w:sdtPr>
              <w:rPr>
                <w:rFonts w:ascii="Calibri" w:hAnsi="Calibri" w:cs="Calibri"/>
                <w:sz w:val="20"/>
                <w:szCs w:val="20"/>
              </w:rPr>
              <w:alias w:val="#Nav: /Header/ShipToAddress4"/>
              <w:tag w:val="#Nav: Standard_Sales_Quote/1304"/>
              <w:id w:val="2011566349"/>
              <w:placeholder>
                <w:docPart w:val="56539B36DBE042A9858659A290BAA083"/>
              </w:placeholder>
              <w:dataBinding w:prefixMappings="xmlns:ns0='urn:microsoft-dynamics-nav/reports/Standard_Sales_Quote/1304/'" w:xpath="/ns0:NavWordReportXmlPart[1]/ns0:Header[1]/ns0:ShipToAddress4[1]" w:storeItemID="{B3BFDA78-E141-47A9-9863-4B78FE595E88}"/>
              <w:text/>
            </w:sdtPr>
            <w:sdtContent>
              <w:r w:rsidR="00B27142" w:rsidRPr="00880393">
                <w:rPr>
                  <w:rFonts w:ascii="Calibri" w:hAnsi="Calibri" w:cs="Calibri"/>
                  <w:sz w:val="20"/>
                  <w:szCs w:val="20"/>
                </w:rPr>
                <w:t>ShipToAddress4</w:t>
              </w:r>
            </w:sdtContent>
          </w:sdt>
        </w:p>
      </w:tc>
      <w:tc>
        <w:tcPr>
          <w:tcW w:w="1666" w:type="pct"/>
          <w:vMerge/>
        </w:tcPr>
        <w:p w14:paraId="06661173" w14:textId="77777777" w:rsidR="00B27142" w:rsidRPr="00C70D14" w:rsidRDefault="00B27142" w:rsidP="0031261F">
          <w:pPr>
            <w:pStyle w:val="NoSpacing"/>
            <w:rPr>
              <w:rFonts w:ascii="Calibri" w:hAnsi="Calibri" w:cs="Calibri"/>
            </w:rPr>
          </w:pPr>
        </w:p>
      </w:tc>
      <w:tc>
        <w:tcPr>
          <w:tcW w:w="1667" w:type="pct"/>
          <w:vMerge/>
        </w:tcPr>
        <w:p w14:paraId="14B8227A" w14:textId="77777777" w:rsidR="00B27142" w:rsidRPr="00D40333" w:rsidRDefault="00B27142" w:rsidP="0031261F">
          <w:pPr>
            <w:contextualSpacing/>
            <w:rPr>
              <w:rFonts w:ascii="Calibri" w:hAnsi="Calibri" w:cs="Calibri"/>
              <w:sz w:val="20"/>
              <w:szCs w:val="20"/>
            </w:rPr>
          </w:pPr>
        </w:p>
      </w:tc>
    </w:tr>
    <w:tr w:rsidR="00B27142" w:rsidRPr="00C70D14" w14:paraId="6EE38A90" w14:textId="77777777" w:rsidTr="005C3B44">
      <w:trPr>
        <w:trHeight w:val="205"/>
      </w:trPr>
      <w:tc>
        <w:tcPr>
          <w:tcW w:w="1667" w:type="pct"/>
        </w:tcPr>
        <w:p w14:paraId="4B75D84C" w14:textId="4B42A668" w:rsidR="00B27142" w:rsidRDefault="00000000" w:rsidP="0031261F">
          <w:pPr>
            <w:rPr>
              <w:rFonts w:ascii="Calibri" w:hAnsi="Calibri" w:cs="Calibri"/>
              <w:sz w:val="20"/>
              <w:szCs w:val="20"/>
            </w:rPr>
          </w:pPr>
          <w:sdt>
            <w:sdtPr>
              <w:rPr>
                <w:rFonts w:ascii="Calibri" w:hAnsi="Calibri" w:cs="Calibri"/>
                <w:sz w:val="20"/>
                <w:szCs w:val="20"/>
              </w:rPr>
              <w:id w:val="1813828227"/>
              <w:placeholder>
                <w:docPart w:val="691DD28E0D534152B7B483ED35A4D2A5"/>
              </w:placeholder>
              <w:dataBinding w:prefixMappings="xmlns:ns0='urn:microsoft-dynamics-nav/reports/Standard_Sales_Quote/1304/' " w:xpath="/ns0:NavWordReportXmlPart[1]/ns0:Header[1]/ns0:ShipToAddress5[1]" w:storeItemID="{B3BFDA78-E141-47A9-9863-4B78FE595E88}"/>
              <w:text/>
            </w:sdtPr>
            <w:sdtContent>
              <w:r w:rsidR="005E3D65">
                <w:rPr>
                  <w:rFonts w:ascii="Calibri" w:hAnsi="Calibri" w:cs="Calibri"/>
                  <w:sz w:val="20"/>
                  <w:szCs w:val="20"/>
                </w:rPr>
                <w:t>ShipToAddress5</w:t>
              </w:r>
            </w:sdtContent>
          </w:sdt>
        </w:p>
        <w:p w14:paraId="21920DD6" w14:textId="72BE5D01" w:rsidR="00B27142" w:rsidRDefault="00000000" w:rsidP="0031261F">
          <w:pPr>
            <w:rPr>
              <w:rFonts w:ascii="Calibri" w:hAnsi="Calibri" w:cs="Calibri"/>
              <w:sz w:val="20"/>
              <w:szCs w:val="20"/>
            </w:rPr>
          </w:pPr>
          <w:sdt>
            <w:sdtPr>
              <w:rPr>
                <w:rFonts w:ascii="Calibri" w:hAnsi="Calibri" w:cs="Calibri"/>
                <w:sz w:val="20"/>
                <w:szCs w:val="20"/>
              </w:rPr>
              <w:id w:val="2042391680"/>
              <w:placeholder>
                <w:docPart w:val="0182749FBA1749CCB6CDE0F9723F44E5"/>
              </w:placeholder>
              <w:dataBinding w:prefixMappings="xmlns:ns0='urn:microsoft-dynamics-nav/reports/Standard_Sales_Quote/1304/' " w:xpath="/ns0:NavWordReportXmlPart[1]/ns0:Header[1]/ns0:ShipToAddress6[1]" w:storeItemID="{B3BFDA78-E141-47A9-9863-4B78FE595E88}"/>
              <w:text/>
            </w:sdtPr>
            <w:sdtContent>
              <w:r w:rsidR="005E3D65">
                <w:rPr>
                  <w:rFonts w:ascii="Calibri" w:hAnsi="Calibri" w:cs="Calibri"/>
                  <w:sz w:val="20"/>
                  <w:szCs w:val="20"/>
                </w:rPr>
                <w:t>ShipToAddress6</w:t>
              </w:r>
            </w:sdtContent>
          </w:sdt>
        </w:p>
      </w:tc>
      <w:tc>
        <w:tcPr>
          <w:tcW w:w="1666" w:type="pct"/>
          <w:vMerge/>
        </w:tcPr>
        <w:p w14:paraId="7B2991B2" w14:textId="77777777" w:rsidR="00B27142" w:rsidRPr="00C70D14" w:rsidRDefault="00B27142" w:rsidP="0031261F">
          <w:pPr>
            <w:pStyle w:val="NoSpacing"/>
            <w:rPr>
              <w:rFonts w:ascii="Calibri" w:hAnsi="Calibri" w:cs="Calibri"/>
            </w:rPr>
          </w:pPr>
        </w:p>
      </w:tc>
      <w:tc>
        <w:tcPr>
          <w:tcW w:w="1667" w:type="pct"/>
          <w:vMerge/>
        </w:tcPr>
        <w:p w14:paraId="04C75A65" w14:textId="77777777" w:rsidR="00B27142" w:rsidRPr="00D40333" w:rsidRDefault="00B27142" w:rsidP="0031261F">
          <w:pPr>
            <w:contextualSpacing/>
            <w:rPr>
              <w:rFonts w:ascii="Calibri" w:hAnsi="Calibri" w:cs="Calibri"/>
              <w:sz w:val="20"/>
              <w:szCs w:val="20"/>
            </w:rPr>
          </w:pPr>
        </w:p>
      </w:tc>
    </w:tr>
    <w:tr w:rsidR="00B27142" w:rsidRPr="00C70D14" w14:paraId="07678665" w14:textId="77777777" w:rsidTr="005C3B44">
      <w:trPr>
        <w:trHeight w:val="233"/>
      </w:trPr>
      <w:tc>
        <w:tcPr>
          <w:tcW w:w="1667" w:type="pct"/>
        </w:tcPr>
        <w:p w14:paraId="2A47A728" w14:textId="630587A7" w:rsidR="00B27142" w:rsidRPr="00C70D14" w:rsidRDefault="00000000" w:rsidP="0031261F">
          <w:pPr>
            <w:rPr>
              <w:rFonts w:ascii="Calibri" w:hAnsi="Calibri" w:cs="Calibri"/>
              <w:sz w:val="20"/>
              <w:szCs w:val="20"/>
            </w:rPr>
          </w:pPr>
          <w:sdt>
            <w:sdtPr>
              <w:rPr>
                <w:rFonts w:ascii="Calibri" w:hAnsi="Calibri" w:cs="Calibri"/>
                <w:sz w:val="20"/>
                <w:szCs w:val="20"/>
              </w:rPr>
              <w:id w:val="-1148046434"/>
              <w:placeholder>
                <w:docPart w:val="3BB7AC797B634C17881C44A1FD865A17"/>
              </w:placeholder>
              <w:dataBinding w:prefixMappings="xmlns:ns0='urn:microsoft-dynamics-nav/reports/Standard_Sales_Quote/1304/' " w:xpath="/ns0:NavWordReportXmlPart[1]/ns0:Header[1]/ns0:ShipToAddress7[1]" w:storeItemID="{B3BFDA78-E141-47A9-9863-4B78FE595E88}"/>
              <w:text/>
            </w:sdtPr>
            <w:sdtContent>
              <w:r w:rsidR="005E3D65">
                <w:rPr>
                  <w:rFonts w:ascii="Calibri" w:hAnsi="Calibri" w:cs="Calibri"/>
                  <w:sz w:val="20"/>
                  <w:szCs w:val="20"/>
                </w:rPr>
                <w:t>ShipToAddress7</w:t>
              </w:r>
            </w:sdtContent>
          </w:sdt>
        </w:p>
      </w:tc>
      <w:tc>
        <w:tcPr>
          <w:tcW w:w="1666" w:type="pct"/>
          <w:vMerge/>
        </w:tcPr>
        <w:p w14:paraId="19E4724A" w14:textId="77777777" w:rsidR="00B27142" w:rsidRPr="00C70D14" w:rsidRDefault="00B27142" w:rsidP="0031261F">
          <w:pPr>
            <w:pStyle w:val="NoSpacing"/>
            <w:rPr>
              <w:rFonts w:ascii="Calibri" w:hAnsi="Calibri" w:cs="Calibri"/>
            </w:rPr>
          </w:pPr>
        </w:p>
      </w:tc>
      <w:tc>
        <w:tcPr>
          <w:tcW w:w="1667" w:type="pct"/>
          <w:vMerge/>
        </w:tcPr>
        <w:p w14:paraId="6C0142AB" w14:textId="77777777" w:rsidR="00B27142" w:rsidRPr="00D40333" w:rsidRDefault="00B27142" w:rsidP="0031261F">
          <w:pPr>
            <w:contextualSpacing/>
            <w:rPr>
              <w:rFonts w:ascii="Calibri" w:hAnsi="Calibri" w:cs="Calibri"/>
              <w:sz w:val="20"/>
              <w:szCs w:val="20"/>
            </w:rPr>
          </w:pPr>
        </w:p>
      </w:tc>
    </w:tr>
    <w:tr w:rsidR="00B27142" w:rsidRPr="00C70D14" w14:paraId="370D3983" w14:textId="77777777" w:rsidTr="005C3B44">
      <w:trPr>
        <w:trHeight w:val="58"/>
      </w:trPr>
      <w:tc>
        <w:tcPr>
          <w:tcW w:w="1667" w:type="pct"/>
        </w:tcPr>
        <w:p w14:paraId="299B964D" w14:textId="75317159" w:rsidR="00B27142" w:rsidRPr="00880393" w:rsidRDefault="00B27142" w:rsidP="0031261F">
          <w:pPr>
            <w:rPr>
              <w:rFonts w:ascii="Calibri" w:hAnsi="Calibri" w:cs="Calibri"/>
              <w:sz w:val="20"/>
              <w:szCs w:val="20"/>
            </w:rPr>
          </w:pPr>
        </w:p>
      </w:tc>
      <w:tc>
        <w:tcPr>
          <w:tcW w:w="1666" w:type="pct"/>
          <w:vMerge/>
        </w:tcPr>
        <w:p w14:paraId="50E1D7FF" w14:textId="77777777" w:rsidR="00B27142" w:rsidRPr="00C70D14" w:rsidRDefault="00B27142" w:rsidP="0031261F">
          <w:pPr>
            <w:pStyle w:val="NoSpacing"/>
            <w:rPr>
              <w:rFonts w:ascii="Calibri" w:hAnsi="Calibri" w:cs="Calibri"/>
            </w:rPr>
          </w:pPr>
        </w:p>
      </w:tc>
      <w:tc>
        <w:tcPr>
          <w:tcW w:w="1667" w:type="pct"/>
          <w:vMerge/>
        </w:tcPr>
        <w:p w14:paraId="03282B2E" w14:textId="77777777" w:rsidR="00B27142" w:rsidRPr="00D40333" w:rsidRDefault="00B27142" w:rsidP="0031261F">
          <w:pPr>
            <w:contextualSpacing/>
            <w:rPr>
              <w:rFonts w:ascii="Calibri" w:hAnsi="Calibri" w:cs="Calibri"/>
              <w:sz w:val="20"/>
              <w:szCs w:val="20"/>
            </w:rPr>
          </w:pPr>
        </w:p>
      </w:tc>
    </w:tr>
    <w:tr w:rsidR="00B27142" w:rsidRPr="00C70D14" w14:paraId="52AD4DD8" w14:textId="77777777" w:rsidTr="005C3B44">
      <w:trPr>
        <w:trHeight w:val="58"/>
      </w:trPr>
      <w:tc>
        <w:tcPr>
          <w:tcW w:w="1667" w:type="pct"/>
        </w:tcPr>
        <w:p w14:paraId="132B7436" w14:textId="77777777" w:rsidR="00B27142" w:rsidRDefault="00B27142" w:rsidP="0031261F">
          <w:pPr>
            <w:rPr>
              <w:rFonts w:ascii="Calibri" w:hAnsi="Calibri" w:cs="Calibri"/>
              <w:sz w:val="20"/>
              <w:szCs w:val="20"/>
            </w:rPr>
          </w:pPr>
        </w:p>
      </w:tc>
      <w:tc>
        <w:tcPr>
          <w:tcW w:w="1666" w:type="pct"/>
        </w:tcPr>
        <w:p w14:paraId="0515EFB2" w14:textId="77777777" w:rsidR="00B27142" w:rsidRPr="00C70D14" w:rsidRDefault="00B27142" w:rsidP="0031261F">
          <w:pPr>
            <w:pStyle w:val="NoSpacing"/>
            <w:rPr>
              <w:rFonts w:ascii="Calibri" w:hAnsi="Calibri" w:cs="Calibri"/>
            </w:rPr>
          </w:pPr>
        </w:p>
      </w:tc>
      <w:tc>
        <w:tcPr>
          <w:tcW w:w="1667" w:type="pct"/>
        </w:tcPr>
        <w:p w14:paraId="35993C5B" w14:textId="77777777" w:rsidR="00B27142" w:rsidRPr="00D40333" w:rsidRDefault="00B27142" w:rsidP="0031261F">
          <w:pPr>
            <w:contextualSpacing/>
            <w:rPr>
              <w:rFonts w:ascii="Calibri" w:hAnsi="Calibri" w:cs="Calibri"/>
              <w:sz w:val="20"/>
              <w:szCs w:val="20"/>
            </w:rPr>
          </w:pPr>
        </w:p>
      </w:tc>
    </w:tr>
  </w:tbl>
  <w:p w14:paraId="2C544D2E" w14:textId="77777777" w:rsidR="007B7628" w:rsidRPr="001D1CE2" w:rsidRDefault="007B7628" w:rsidP="00D6006D">
    <w:pPr>
      <w:pStyle w:val="Header"/>
      <w:ind w:right="141"/>
      <w:rPr>
        <w:b/>
        <w:sz w:val="12"/>
        <w:szCs w:val="1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4DEE"/>
    <w:rsid w:val="00013E02"/>
    <w:rsid w:val="0001698F"/>
    <w:rsid w:val="000314D6"/>
    <w:rsid w:val="00032E69"/>
    <w:rsid w:val="000357EB"/>
    <w:rsid w:val="00037882"/>
    <w:rsid w:val="00045044"/>
    <w:rsid w:val="00047143"/>
    <w:rsid w:val="00056EB0"/>
    <w:rsid w:val="00063F20"/>
    <w:rsid w:val="00066F99"/>
    <w:rsid w:val="000675B3"/>
    <w:rsid w:val="00070EE8"/>
    <w:rsid w:val="00074151"/>
    <w:rsid w:val="000844A3"/>
    <w:rsid w:val="000A2D83"/>
    <w:rsid w:val="000A665A"/>
    <w:rsid w:val="000D228E"/>
    <w:rsid w:val="000D4ED3"/>
    <w:rsid w:val="000D537A"/>
    <w:rsid w:val="000D5A6D"/>
    <w:rsid w:val="000D5CF1"/>
    <w:rsid w:val="000D7E67"/>
    <w:rsid w:val="000E071F"/>
    <w:rsid w:val="00103846"/>
    <w:rsid w:val="00107E39"/>
    <w:rsid w:val="0011793B"/>
    <w:rsid w:val="00121EE9"/>
    <w:rsid w:val="00121FE0"/>
    <w:rsid w:val="00122441"/>
    <w:rsid w:val="00123A7D"/>
    <w:rsid w:val="00126D5A"/>
    <w:rsid w:val="00130677"/>
    <w:rsid w:val="00134A71"/>
    <w:rsid w:val="00147142"/>
    <w:rsid w:val="00151C73"/>
    <w:rsid w:val="00160832"/>
    <w:rsid w:val="001616DC"/>
    <w:rsid w:val="001621D9"/>
    <w:rsid w:val="00177B82"/>
    <w:rsid w:val="00182407"/>
    <w:rsid w:val="0018473F"/>
    <w:rsid w:val="00193DE5"/>
    <w:rsid w:val="0019543A"/>
    <w:rsid w:val="00195AC3"/>
    <w:rsid w:val="001A63CC"/>
    <w:rsid w:val="001B793C"/>
    <w:rsid w:val="001D1483"/>
    <w:rsid w:val="001D1CE2"/>
    <w:rsid w:val="001D2965"/>
    <w:rsid w:val="001D50E8"/>
    <w:rsid w:val="001D6807"/>
    <w:rsid w:val="001D6A74"/>
    <w:rsid w:val="001E3C59"/>
    <w:rsid w:val="001F101C"/>
    <w:rsid w:val="001F1FAA"/>
    <w:rsid w:val="001F7B9D"/>
    <w:rsid w:val="00200316"/>
    <w:rsid w:val="0020108A"/>
    <w:rsid w:val="00201816"/>
    <w:rsid w:val="00214F36"/>
    <w:rsid w:val="002154A8"/>
    <w:rsid w:val="00216A16"/>
    <w:rsid w:val="00223B8A"/>
    <w:rsid w:val="0022414A"/>
    <w:rsid w:val="0022777E"/>
    <w:rsid w:val="00227BDC"/>
    <w:rsid w:val="0023400D"/>
    <w:rsid w:val="00235CA0"/>
    <w:rsid w:val="00236BD5"/>
    <w:rsid w:val="00245B0E"/>
    <w:rsid w:val="00251FA8"/>
    <w:rsid w:val="00261876"/>
    <w:rsid w:val="0026269B"/>
    <w:rsid w:val="00264D8D"/>
    <w:rsid w:val="002653C3"/>
    <w:rsid w:val="002669DB"/>
    <w:rsid w:val="00273BA9"/>
    <w:rsid w:val="00283270"/>
    <w:rsid w:val="002848A5"/>
    <w:rsid w:val="0029628E"/>
    <w:rsid w:val="002A29DF"/>
    <w:rsid w:val="002A37A1"/>
    <w:rsid w:val="002A382C"/>
    <w:rsid w:val="002B6B46"/>
    <w:rsid w:val="002B7F36"/>
    <w:rsid w:val="002C7384"/>
    <w:rsid w:val="002E2A56"/>
    <w:rsid w:val="002E66FB"/>
    <w:rsid w:val="002E7F9A"/>
    <w:rsid w:val="002F42BD"/>
    <w:rsid w:val="002F5E69"/>
    <w:rsid w:val="00304C33"/>
    <w:rsid w:val="0031261F"/>
    <w:rsid w:val="00316C60"/>
    <w:rsid w:val="00321647"/>
    <w:rsid w:val="003260F6"/>
    <w:rsid w:val="003312E9"/>
    <w:rsid w:val="00335150"/>
    <w:rsid w:val="0033761E"/>
    <w:rsid w:val="00337723"/>
    <w:rsid w:val="00341222"/>
    <w:rsid w:val="00341E83"/>
    <w:rsid w:val="00345003"/>
    <w:rsid w:val="00346B21"/>
    <w:rsid w:val="00355E20"/>
    <w:rsid w:val="00364529"/>
    <w:rsid w:val="00364FD7"/>
    <w:rsid w:val="003654DB"/>
    <w:rsid w:val="00374316"/>
    <w:rsid w:val="003747BF"/>
    <w:rsid w:val="00375035"/>
    <w:rsid w:val="00381659"/>
    <w:rsid w:val="0038349C"/>
    <w:rsid w:val="0038633D"/>
    <w:rsid w:val="00390535"/>
    <w:rsid w:val="00393BE1"/>
    <w:rsid w:val="00394029"/>
    <w:rsid w:val="003A0907"/>
    <w:rsid w:val="003A0E5F"/>
    <w:rsid w:val="003A0E92"/>
    <w:rsid w:val="003A31D7"/>
    <w:rsid w:val="003A7E69"/>
    <w:rsid w:val="003B1D59"/>
    <w:rsid w:val="003B344A"/>
    <w:rsid w:val="003B4DE8"/>
    <w:rsid w:val="003C1AC6"/>
    <w:rsid w:val="003C2C96"/>
    <w:rsid w:val="003C4ED3"/>
    <w:rsid w:val="003C70EF"/>
    <w:rsid w:val="003D120B"/>
    <w:rsid w:val="003D4B80"/>
    <w:rsid w:val="003E1C8D"/>
    <w:rsid w:val="003E2178"/>
    <w:rsid w:val="003F77E2"/>
    <w:rsid w:val="004033DD"/>
    <w:rsid w:val="00405474"/>
    <w:rsid w:val="0040698F"/>
    <w:rsid w:val="0041602B"/>
    <w:rsid w:val="0041708A"/>
    <w:rsid w:val="00424328"/>
    <w:rsid w:val="004251CE"/>
    <w:rsid w:val="00431DD4"/>
    <w:rsid w:val="0043655A"/>
    <w:rsid w:val="00442833"/>
    <w:rsid w:val="00444563"/>
    <w:rsid w:val="00447486"/>
    <w:rsid w:val="00451877"/>
    <w:rsid w:val="00451D06"/>
    <w:rsid w:val="00457691"/>
    <w:rsid w:val="0046083A"/>
    <w:rsid w:val="0047382C"/>
    <w:rsid w:val="004763E0"/>
    <w:rsid w:val="0048240E"/>
    <w:rsid w:val="00485FDC"/>
    <w:rsid w:val="0048687D"/>
    <w:rsid w:val="00492354"/>
    <w:rsid w:val="004929CA"/>
    <w:rsid w:val="004A4D71"/>
    <w:rsid w:val="004A5A41"/>
    <w:rsid w:val="004B22F6"/>
    <w:rsid w:val="004B3E55"/>
    <w:rsid w:val="004B47ED"/>
    <w:rsid w:val="004B6FE5"/>
    <w:rsid w:val="004B7854"/>
    <w:rsid w:val="004C32D6"/>
    <w:rsid w:val="004C60A5"/>
    <w:rsid w:val="004D3B0A"/>
    <w:rsid w:val="004E006E"/>
    <w:rsid w:val="004F2432"/>
    <w:rsid w:val="004F2BFD"/>
    <w:rsid w:val="004F4682"/>
    <w:rsid w:val="0050342F"/>
    <w:rsid w:val="00515A69"/>
    <w:rsid w:val="0051660C"/>
    <w:rsid w:val="00524711"/>
    <w:rsid w:val="00524FE6"/>
    <w:rsid w:val="00532345"/>
    <w:rsid w:val="0053573B"/>
    <w:rsid w:val="00543913"/>
    <w:rsid w:val="00546672"/>
    <w:rsid w:val="00552846"/>
    <w:rsid w:val="0055738E"/>
    <w:rsid w:val="00563DCD"/>
    <w:rsid w:val="00571E70"/>
    <w:rsid w:val="00572373"/>
    <w:rsid w:val="00572A1A"/>
    <w:rsid w:val="00572B65"/>
    <w:rsid w:val="005731CF"/>
    <w:rsid w:val="00581EF8"/>
    <w:rsid w:val="00583B97"/>
    <w:rsid w:val="00587157"/>
    <w:rsid w:val="0059110D"/>
    <w:rsid w:val="00592D3C"/>
    <w:rsid w:val="00595F7F"/>
    <w:rsid w:val="005963DE"/>
    <w:rsid w:val="00597124"/>
    <w:rsid w:val="0059739C"/>
    <w:rsid w:val="005A0994"/>
    <w:rsid w:val="005A2CF5"/>
    <w:rsid w:val="005A2FAF"/>
    <w:rsid w:val="005A4BD1"/>
    <w:rsid w:val="005B1F7C"/>
    <w:rsid w:val="005B247B"/>
    <w:rsid w:val="005B3676"/>
    <w:rsid w:val="005B41A2"/>
    <w:rsid w:val="005C3B44"/>
    <w:rsid w:val="005C497A"/>
    <w:rsid w:val="005D1B96"/>
    <w:rsid w:val="005D4383"/>
    <w:rsid w:val="005E3D65"/>
    <w:rsid w:val="005E5022"/>
    <w:rsid w:val="005E6758"/>
    <w:rsid w:val="005F14C5"/>
    <w:rsid w:val="005F2559"/>
    <w:rsid w:val="005F5EC9"/>
    <w:rsid w:val="005F6BCC"/>
    <w:rsid w:val="0060202A"/>
    <w:rsid w:val="00604320"/>
    <w:rsid w:val="00610A30"/>
    <w:rsid w:val="00612ABF"/>
    <w:rsid w:val="006130B3"/>
    <w:rsid w:val="006245DA"/>
    <w:rsid w:val="00641A26"/>
    <w:rsid w:val="006433EE"/>
    <w:rsid w:val="00647D8F"/>
    <w:rsid w:val="00666117"/>
    <w:rsid w:val="00667BC9"/>
    <w:rsid w:val="0067225B"/>
    <w:rsid w:val="0067403D"/>
    <w:rsid w:val="00677AD5"/>
    <w:rsid w:val="006800CE"/>
    <w:rsid w:val="0068273F"/>
    <w:rsid w:val="00682832"/>
    <w:rsid w:val="00683CCE"/>
    <w:rsid w:val="00684EEB"/>
    <w:rsid w:val="006907F2"/>
    <w:rsid w:val="00691708"/>
    <w:rsid w:val="006955C1"/>
    <w:rsid w:val="006A130F"/>
    <w:rsid w:val="006A2A7B"/>
    <w:rsid w:val="006B0504"/>
    <w:rsid w:val="006B0871"/>
    <w:rsid w:val="006B2F4E"/>
    <w:rsid w:val="006B7EAD"/>
    <w:rsid w:val="006C2898"/>
    <w:rsid w:val="006C30D9"/>
    <w:rsid w:val="006C4581"/>
    <w:rsid w:val="006C6866"/>
    <w:rsid w:val="006D4464"/>
    <w:rsid w:val="006D4B90"/>
    <w:rsid w:val="006D64AE"/>
    <w:rsid w:val="006F2626"/>
    <w:rsid w:val="00702AAD"/>
    <w:rsid w:val="007057CA"/>
    <w:rsid w:val="007107F8"/>
    <w:rsid w:val="0071439C"/>
    <w:rsid w:val="00716E24"/>
    <w:rsid w:val="007200AD"/>
    <w:rsid w:val="0072013C"/>
    <w:rsid w:val="00731217"/>
    <w:rsid w:val="00731840"/>
    <w:rsid w:val="00735EC6"/>
    <w:rsid w:val="00741F6B"/>
    <w:rsid w:val="00746740"/>
    <w:rsid w:val="007532CB"/>
    <w:rsid w:val="007537BA"/>
    <w:rsid w:val="00760FA8"/>
    <w:rsid w:val="00765190"/>
    <w:rsid w:val="00766078"/>
    <w:rsid w:val="0077236B"/>
    <w:rsid w:val="007773B8"/>
    <w:rsid w:val="00777632"/>
    <w:rsid w:val="00777ADC"/>
    <w:rsid w:val="00790A7F"/>
    <w:rsid w:val="00792C8E"/>
    <w:rsid w:val="00792ED8"/>
    <w:rsid w:val="00797305"/>
    <w:rsid w:val="007A0A2F"/>
    <w:rsid w:val="007A3649"/>
    <w:rsid w:val="007B235B"/>
    <w:rsid w:val="007B3609"/>
    <w:rsid w:val="007B7628"/>
    <w:rsid w:val="007C71CD"/>
    <w:rsid w:val="007D6516"/>
    <w:rsid w:val="007E323C"/>
    <w:rsid w:val="007E4BFF"/>
    <w:rsid w:val="007F0817"/>
    <w:rsid w:val="007F505E"/>
    <w:rsid w:val="00802B5B"/>
    <w:rsid w:val="00807754"/>
    <w:rsid w:val="008157A5"/>
    <w:rsid w:val="008158B0"/>
    <w:rsid w:val="00815D27"/>
    <w:rsid w:val="008166C0"/>
    <w:rsid w:val="00817EE6"/>
    <w:rsid w:val="00820262"/>
    <w:rsid w:val="008211BC"/>
    <w:rsid w:val="00836184"/>
    <w:rsid w:val="00843DFA"/>
    <w:rsid w:val="00844D12"/>
    <w:rsid w:val="00845DAF"/>
    <w:rsid w:val="00845E08"/>
    <w:rsid w:val="0085194F"/>
    <w:rsid w:val="008533EF"/>
    <w:rsid w:val="00853608"/>
    <w:rsid w:val="00854DDE"/>
    <w:rsid w:val="008562DD"/>
    <w:rsid w:val="00856BBF"/>
    <w:rsid w:val="00860ECE"/>
    <w:rsid w:val="00871B1C"/>
    <w:rsid w:val="00877E93"/>
    <w:rsid w:val="00880393"/>
    <w:rsid w:val="00895A8F"/>
    <w:rsid w:val="008972AA"/>
    <w:rsid w:val="008A3457"/>
    <w:rsid w:val="008A4D6C"/>
    <w:rsid w:val="008B6890"/>
    <w:rsid w:val="008B6A7B"/>
    <w:rsid w:val="008C2393"/>
    <w:rsid w:val="008C2CE1"/>
    <w:rsid w:val="008C3304"/>
    <w:rsid w:val="008C3901"/>
    <w:rsid w:val="008D7475"/>
    <w:rsid w:val="008E297B"/>
    <w:rsid w:val="008E766D"/>
    <w:rsid w:val="008F03F6"/>
    <w:rsid w:val="008F0A38"/>
    <w:rsid w:val="008F185A"/>
    <w:rsid w:val="0090637C"/>
    <w:rsid w:val="009072D1"/>
    <w:rsid w:val="00907ECA"/>
    <w:rsid w:val="00912C61"/>
    <w:rsid w:val="00922B1D"/>
    <w:rsid w:val="0092542A"/>
    <w:rsid w:val="00933DB5"/>
    <w:rsid w:val="00934610"/>
    <w:rsid w:val="00940735"/>
    <w:rsid w:val="00940E18"/>
    <w:rsid w:val="00943A17"/>
    <w:rsid w:val="009453BC"/>
    <w:rsid w:val="00947B95"/>
    <w:rsid w:val="00954C6C"/>
    <w:rsid w:val="00962B71"/>
    <w:rsid w:val="00966186"/>
    <w:rsid w:val="00966D04"/>
    <w:rsid w:val="00982950"/>
    <w:rsid w:val="00991278"/>
    <w:rsid w:val="0099175E"/>
    <w:rsid w:val="00991BC8"/>
    <w:rsid w:val="009930BD"/>
    <w:rsid w:val="009943A4"/>
    <w:rsid w:val="0099503A"/>
    <w:rsid w:val="00997858"/>
    <w:rsid w:val="009A071B"/>
    <w:rsid w:val="009A16F6"/>
    <w:rsid w:val="009A796C"/>
    <w:rsid w:val="009B32D7"/>
    <w:rsid w:val="009B485A"/>
    <w:rsid w:val="009B79E5"/>
    <w:rsid w:val="009D29F0"/>
    <w:rsid w:val="009D508B"/>
    <w:rsid w:val="009D6FE7"/>
    <w:rsid w:val="009D74C0"/>
    <w:rsid w:val="009E16EA"/>
    <w:rsid w:val="009E251E"/>
    <w:rsid w:val="009E3855"/>
    <w:rsid w:val="009F21B5"/>
    <w:rsid w:val="00A00B95"/>
    <w:rsid w:val="00A01AB9"/>
    <w:rsid w:val="00A02FF7"/>
    <w:rsid w:val="00A048EC"/>
    <w:rsid w:val="00A0560F"/>
    <w:rsid w:val="00A132E3"/>
    <w:rsid w:val="00A17726"/>
    <w:rsid w:val="00A3089C"/>
    <w:rsid w:val="00A30C38"/>
    <w:rsid w:val="00A356E5"/>
    <w:rsid w:val="00A3773A"/>
    <w:rsid w:val="00A40D0A"/>
    <w:rsid w:val="00A42BE5"/>
    <w:rsid w:val="00A54A4D"/>
    <w:rsid w:val="00A57FD1"/>
    <w:rsid w:val="00A637D8"/>
    <w:rsid w:val="00A67399"/>
    <w:rsid w:val="00A76F36"/>
    <w:rsid w:val="00A773DB"/>
    <w:rsid w:val="00A9010E"/>
    <w:rsid w:val="00A92EBA"/>
    <w:rsid w:val="00A940EF"/>
    <w:rsid w:val="00A9726D"/>
    <w:rsid w:val="00A97B8A"/>
    <w:rsid w:val="00AA59F5"/>
    <w:rsid w:val="00AB0297"/>
    <w:rsid w:val="00AB47BE"/>
    <w:rsid w:val="00AB4E3C"/>
    <w:rsid w:val="00AC15B5"/>
    <w:rsid w:val="00AD1D9E"/>
    <w:rsid w:val="00AE3556"/>
    <w:rsid w:val="00AE5590"/>
    <w:rsid w:val="00AE6131"/>
    <w:rsid w:val="00AF1EDD"/>
    <w:rsid w:val="00AF4452"/>
    <w:rsid w:val="00B01DA6"/>
    <w:rsid w:val="00B04F37"/>
    <w:rsid w:val="00B10D67"/>
    <w:rsid w:val="00B1593F"/>
    <w:rsid w:val="00B22FDE"/>
    <w:rsid w:val="00B23CE2"/>
    <w:rsid w:val="00B27142"/>
    <w:rsid w:val="00B32D4B"/>
    <w:rsid w:val="00B33B68"/>
    <w:rsid w:val="00B402B9"/>
    <w:rsid w:val="00B437D5"/>
    <w:rsid w:val="00B53D5E"/>
    <w:rsid w:val="00B57659"/>
    <w:rsid w:val="00B60D54"/>
    <w:rsid w:val="00B8041E"/>
    <w:rsid w:val="00B8205C"/>
    <w:rsid w:val="00B849FE"/>
    <w:rsid w:val="00B86BCD"/>
    <w:rsid w:val="00B86E6F"/>
    <w:rsid w:val="00B91CA1"/>
    <w:rsid w:val="00B92F96"/>
    <w:rsid w:val="00B96060"/>
    <w:rsid w:val="00BA7E80"/>
    <w:rsid w:val="00BB2438"/>
    <w:rsid w:val="00BB25C6"/>
    <w:rsid w:val="00BB5044"/>
    <w:rsid w:val="00BB7320"/>
    <w:rsid w:val="00BC1D68"/>
    <w:rsid w:val="00BC232B"/>
    <w:rsid w:val="00BC2E22"/>
    <w:rsid w:val="00BD2533"/>
    <w:rsid w:val="00BD35AE"/>
    <w:rsid w:val="00BE5952"/>
    <w:rsid w:val="00BE6BE6"/>
    <w:rsid w:val="00BF0B6C"/>
    <w:rsid w:val="00BF0F10"/>
    <w:rsid w:val="00C021DF"/>
    <w:rsid w:val="00C14376"/>
    <w:rsid w:val="00C17F7F"/>
    <w:rsid w:val="00C225FE"/>
    <w:rsid w:val="00C25361"/>
    <w:rsid w:val="00C27C1A"/>
    <w:rsid w:val="00C34D11"/>
    <w:rsid w:val="00C35AB3"/>
    <w:rsid w:val="00C36F18"/>
    <w:rsid w:val="00C37817"/>
    <w:rsid w:val="00C40BE4"/>
    <w:rsid w:val="00C41DE3"/>
    <w:rsid w:val="00C43401"/>
    <w:rsid w:val="00C4446D"/>
    <w:rsid w:val="00C448D1"/>
    <w:rsid w:val="00C470EC"/>
    <w:rsid w:val="00C47206"/>
    <w:rsid w:val="00C56571"/>
    <w:rsid w:val="00C64219"/>
    <w:rsid w:val="00C70685"/>
    <w:rsid w:val="00C754E4"/>
    <w:rsid w:val="00C96149"/>
    <w:rsid w:val="00C97C79"/>
    <w:rsid w:val="00CA1259"/>
    <w:rsid w:val="00CA4E0D"/>
    <w:rsid w:val="00CA6394"/>
    <w:rsid w:val="00CA6666"/>
    <w:rsid w:val="00CB70AD"/>
    <w:rsid w:val="00CC0844"/>
    <w:rsid w:val="00CC289D"/>
    <w:rsid w:val="00CD0D35"/>
    <w:rsid w:val="00CD1B92"/>
    <w:rsid w:val="00CD35F1"/>
    <w:rsid w:val="00CD7E5C"/>
    <w:rsid w:val="00CE5ADF"/>
    <w:rsid w:val="00CF5F27"/>
    <w:rsid w:val="00D21D63"/>
    <w:rsid w:val="00D22638"/>
    <w:rsid w:val="00D235D0"/>
    <w:rsid w:val="00D267CC"/>
    <w:rsid w:val="00D30130"/>
    <w:rsid w:val="00D31EB2"/>
    <w:rsid w:val="00D36065"/>
    <w:rsid w:val="00D372B6"/>
    <w:rsid w:val="00D40021"/>
    <w:rsid w:val="00D40A70"/>
    <w:rsid w:val="00D41DC8"/>
    <w:rsid w:val="00D47B7B"/>
    <w:rsid w:val="00D52551"/>
    <w:rsid w:val="00D52B82"/>
    <w:rsid w:val="00D53B6F"/>
    <w:rsid w:val="00D54A61"/>
    <w:rsid w:val="00D54DEE"/>
    <w:rsid w:val="00D568E3"/>
    <w:rsid w:val="00D5701B"/>
    <w:rsid w:val="00D6006D"/>
    <w:rsid w:val="00D6071C"/>
    <w:rsid w:val="00D6253C"/>
    <w:rsid w:val="00D72A07"/>
    <w:rsid w:val="00D72E02"/>
    <w:rsid w:val="00D754C6"/>
    <w:rsid w:val="00D75AAF"/>
    <w:rsid w:val="00D91AB5"/>
    <w:rsid w:val="00DA0F11"/>
    <w:rsid w:val="00DA1CFC"/>
    <w:rsid w:val="00DA2E06"/>
    <w:rsid w:val="00DA38F1"/>
    <w:rsid w:val="00DA580A"/>
    <w:rsid w:val="00DB2A80"/>
    <w:rsid w:val="00DB2F98"/>
    <w:rsid w:val="00DB3747"/>
    <w:rsid w:val="00DB4B5B"/>
    <w:rsid w:val="00DC306F"/>
    <w:rsid w:val="00DC7132"/>
    <w:rsid w:val="00DD708C"/>
    <w:rsid w:val="00DE2DFF"/>
    <w:rsid w:val="00DE3BB2"/>
    <w:rsid w:val="00DE4F9F"/>
    <w:rsid w:val="00DE531F"/>
    <w:rsid w:val="00DF30F1"/>
    <w:rsid w:val="00DF36EA"/>
    <w:rsid w:val="00DF7640"/>
    <w:rsid w:val="00E044F1"/>
    <w:rsid w:val="00E111C4"/>
    <w:rsid w:val="00E11F42"/>
    <w:rsid w:val="00E142A7"/>
    <w:rsid w:val="00E15258"/>
    <w:rsid w:val="00E21ED9"/>
    <w:rsid w:val="00E22B7E"/>
    <w:rsid w:val="00E375BC"/>
    <w:rsid w:val="00E40C63"/>
    <w:rsid w:val="00E41182"/>
    <w:rsid w:val="00E4361D"/>
    <w:rsid w:val="00E470F6"/>
    <w:rsid w:val="00E53A6E"/>
    <w:rsid w:val="00E54F17"/>
    <w:rsid w:val="00E65451"/>
    <w:rsid w:val="00E67097"/>
    <w:rsid w:val="00E73173"/>
    <w:rsid w:val="00E80E21"/>
    <w:rsid w:val="00E8389F"/>
    <w:rsid w:val="00E902EA"/>
    <w:rsid w:val="00E96A2B"/>
    <w:rsid w:val="00EA246E"/>
    <w:rsid w:val="00EA27AA"/>
    <w:rsid w:val="00EB2DC0"/>
    <w:rsid w:val="00EB5B19"/>
    <w:rsid w:val="00EC1995"/>
    <w:rsid w:val="00EC2DD6"/>
    <w:rsid w:val="00EC4C86"/>
    <w:rsid w:val="00EC595B"/>
    <w:rsid w:val="00EC7907"/>
    <w:rsid w:val="00ED0377"/>
    <w:rsid w:val="00ED0A15"/>
    <w:rsid w:val="00EE015A"/>
    <w:rsid w:val="00EE2CA3"/>
    <w:rsid w:val="00EE4CAD"/>
    <w:rsid w:val="00EE4E92"/>
    <w:rsid w:val="00EE53F7"/>
    <w:rsid w:val="00EF0F89"/>
    <w:rsid w:val="00EF30DA"/>
    <w:rsid w:val="00F00AC6"/>
    <w:rsid w:val="00F02657"/>
    <w:rsid w:val="00F05AA0"/>
    <w:rsid w:val="00F05E4D"/>
    <w:rsid w:val="00F06777"/>
    <w:rsid w:val="00F117EC"/>
    <w:rsid w:val="00F14176"/>
    <w:rsid w:val="00F20F72"/>
    <w:rsid w:val="00F219F1"/>
    <w:rsid w:val="00F3494A"/>
    <w:rsid w:val="00F36FA0"/>
    <w:rsid w:val="00F447C2"/>
    <w:rsid w:val="00F44822"/>
    <w:rsid w:val="00F45ED2"/>
    <w:rsid w:val="00F56E4E"/>
    <w:rsid w:val="00F60248"/>
    <w:rsid w:val="00F6217E"/>
    <w:rsid w:val="00F66A1F"/>
    <w:rsid w:val="00F81AE9"/>
    <w:rsid w:val="00F848FB"/>
    <w:rsid w:val="00F86468"/>
    <w:rsid w:val="00F910D0"/>
    <w:rsid w:val="00FA4D66"/>
    <w:rsid w:val="00FA5308"/>
    <w:rsid w:val="00FA76F1"/>
    <w:rsid w:val="00FB06A1"/>
    <w:rsid w:val="00FB3DCE"/>
    <w:rsid w:val="00FB5CF4"/>
    <w:rsid w:val="00FC2D88"/>
    <w:rsid w:val="00FC44CE"/>
    <w:rsid w:val="00FD6A00"/>
    <w:rsid w:val="00FE1868"/>
    <w:rsid w:val="00FE3FC2"/>
    <w:rsid w:val="00FF059F"/>
    <w:rsid w:val="00FF0AED"/>
    <w:rsid w:val="00FF5235"/>
    <w:rsid w:val="00FF66A4"/>
    <w:rsid w:val="00FF6ECF"/>
    <w:rsid w:val="00FF7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89642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4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3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4DDE"/>
  </w:style>
  <w:style w:type="paragraph" w:styleId="Heading1">
    <w:name w:val="heading 1"/>
    <w:basedOn w:val="Normal"/>
    <w:next w:val="Normal"/>
    <w:link w:val="Heading1Char"/>
    <w:uiPriority w:val="9"/>
    <w:qFormat/>
    <w:rsid w:val="00854DDE"/>
    <w:pPr>
      <w:keepNext/>
      <w:keepLines/>
      <w:spacing w:before="40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4DD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4DDE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4DDE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4DDE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4DDE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4DDE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4DDE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4DDE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40C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E40C63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40C63"/>
  </w:style>
  <w:style w:type="character" w:styleId="Strong">
    <w:name w:val="Strong"/>
    <w:basedOn w:val="DefaultParagraphFont"/>
    <w:uiPriority w:val="22"/>
    <w:qFormat/>
    <w:rsid w:val="00854DDE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E40C63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40C63"/>
  </w:style>
  <w:style w:type="character" w:styleId="PlaceholderText">
    <w:name w:val="Placeholder Text"/>
    <w:basedOn w:val="DefaultParagraphFont"/>
    <w:uiPriority w:val="99"/>
    <w:semiHidden/>
    <w:rsid w:val="00E40C63"/>
    <w:rPr>
      <w:color w:val="808080"/>
    </w:rPr>
  </w:style>
  <w:style w:type="table" w:styleId="TableGridLight">
    <w:name w:val="Grid Table Light"/>
    <w:basedOn w:val="TableNormal"/>
    <w:uiPriority w:val="40"/>
    <w:rsid w:val="00EC199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Spacing">
    <w:name w:val="No Spacing"/>
    <w:link w:val="NoSpacingChar"/>
    <w:uiPriority w:val="1"/>
    <w:qFormat/>
    <w:rsid w:val="00854DD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854DDE"/>
    <w:rPr>
      <w:rFonts w:asciiTheme="majorHAnsi" w:eastAsiaTheme="majorEastAsia" w:hAnsiTheme="majorHAnsi" w:cstheme="majorBidi"/>
      <w:caps/>
      <w:sz w:val="36"/>
      <w:szCs w:val="36"/>
    </w:rPr>
  </w:style>
  <w:style w:type="paragraph" w:styleId="Title">
    <w:name w:val="Title"/>
    <w:basedOn w:val="Normal"/>
    <w:next w:val="Normal"/>
    <w:link w:val="TitleChar"/>
    <w:uiPriority w:val="10"/>
    <w:qFormat/>
    <w:rsid w:val="00854DDE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854DDE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4DDE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4DDE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54DDE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54DDE"/>
    <w:rPr>
      <w:rFonts w:asciiTheme="majorHAnsi" w:eastAsiaTheme="majorEastAsia" w:hAnsiTheme="majorHAnsi" w:cstheme="majorBidi"/>
      <w:smallCaps/>
      <w:sz w:val="28"/>
      <w:szCs w:val="28"/>
    </w:rPr>
  </w:style>
  <w:style w:type="paragraph" w:styleId="Closing">
    <w:name w:val="Closing"/>
    <w:basedOn w:val="Normal"/>
    <w:link w:val="ClosingChar"/>
    <w:uiPriority w:val="3"/>
    <w:semiHidden/>
    <w:unhideWhenUsed/>
    <w:rsid w:val="00123A7D"/>
    <w:pPr>
      <w:spacing w:before="280" w:after="0"/>
      <w:ind w:left="144"/>
      <w:jc w:val="right"/>
    </w:pPr>
    <w:rPr>
      <w:rFonts w:asciiTheme="majorHAnsi" w:eastAsiaTheme="majorEastAsia" w:hAnsiTheme="majorHAnsi" w:cstheme="majorBidi"/>
      <w:color w:val="F24F4F" w:themeColor="accent1"/>
    </w:rPr>
  </w:style>
  <w:style w:type="character" w:customStyle="1" w:styleId="ClosingChar">
    <w:name w:val="Closing Char"/>
    <w:basedOn w:val="DefaultParagraphFont"/>
    <w:link w:val="Closing"/>
    <w:uiPriority w:val="3"/>
    <w:semiHidden/>
    <w:rsid w:val="00123A7D"/>
    <w:rPr>
      <w:rFonts w:asciiTheme="majorHAnsi" w:eastAsiaTheme="majorEastAsia" w:hAnsiTheme="majorHAnsi" w:cstheme="majorBidi"/>
      <w:color w:val="F24F4F" w:themeColor="accent1"/>
    </w:rPr>
  </w:style>
  <w:style w:type="character" w:customStyle="1" w:styleId="Style1Char">
    <w:name w:val="Style1 Char"/>
    <w:basedOn w:val="DefaultParagraphFont"/>
    <w:link w:val="Style1"/>
    <w:locked/>
    <w:rsid w:val="00AB47BE"/>
    <w:rPr>
      <w:rFonts w:ascii="Calibri" w:eastAsia="Calibri" w:hAnsi="Calibri" w:cs="Times New Roman"/>
      <w:color w:val="0070C0"/>
      <w:szCs w:val="16"/>
      <w:u w:val="single"/>
    </w:rPr>
  </w:style>
  <w:style w:type="paragraph" w:customStyle="1" w:styleId="Style1">
    <w:name w:val="Style1"/>
    <w:basedOn w:val="Normal"/>
    <w:link w:val="Style1Char"/>
    <w:rsid w:val="00AB47BE"/>
    <w:pPr>
      <w:spacing w:after="0"/>
    </w:pPr>
    <w:rPr>
      <w:rFonts w:ascii="Calibri" w:eastAsia="Calibri" w:hAnsi="Calibri" w:cs="Times New Roman"/>
      <w:color w:val="0070C0"/>
      <w:szCs w:val="16"/>
      <w:u w:val="single"/>
    </w:rPr>
  </w:style>
  <w:style w:type="paragraph" w:customStyle="1" w:styleId="RightAlign">
    <w:name w:val="Right Align"/>
    <w:basedOn w:val="Normal"/>
    <w:link w:val="RightAlignChar"/>
    <w:rsid w:val="00375035"/>
    <w:pPr>
      <w:jc w:val="right"/>
    </w:pPr>
    <w:rPr>
      <w:sz w:val="20"/>
      <w:szCs w:val="20"/>
      <w:lang w:val="da-DK"/>
    </w:rPr>
  </w:style>
  <w:style w:type="paragraph" w:customStyle="1" w:styleId="LeftAlign">
    <w:name w:val="Left Align"/>
    <w:basedOn w:val="RightAlign"/>
    <w:link w:val="LeftAlignChar"/>
    <w:rsid w:val="00375035"/>
    <w:pPr>
      <w:jc w:val="left"/>
    </w:pPr>
  </w:style>
  <w:style w:type="character" w:customStyle="1" w:styleId="RightAlignChar">
    <w:name w:val="Right Align Char"/>
    <w:basedOn w:val="DefaultParagraphFont"/>
    <w:link w:val="RightAlign"/>
    <w:rsid w:val="00375035"/>
    <w:rPr>
      <w:sz w:val="20"/>
      <w:szCs w:val="20"/>
      <w:lang w:val="da-DK"/>
    </w:rPr>
  </w:style>
  <w:style w:type="character" w:customStyle="1" w:styleId="LeftAlignChar">
    <w:name w:val="Left Align Char"/>
    <w:basedOn w:val="DefaultParagraphFont"/>
    <w:link w:val="LeftAlign"/>
    <w:rsid w:val="00375035"/>
    <w:rPr>
      <w:sz w:val="20"/>
      <w:szCs w:val="20"/>
      <w:lang w:val="da-DK"/>
    </w:rPr>
  </w:style>
  <w:style w:type="paragraph" w:customStyle="1" w:styleId="SideBarRed">
    <w:name w:val="SideBar Red"/>
    <w:basedOn w:val="Title"/>
    <w:link w:val="SideBarRedChar"/>
    <w:rsid w:val="00D6071C"/>
    <w:pPr>
      <w:jc w:val="right"/>
    </w:pPr>
    <w:rPr>
      <w:color w:val="FF0000"/>
      <w:kern w:val="28"/>
      <w:sz w:val="62"/>
      <w:szCs w:val="62"/>
      <w:lang w:val="da-DK"/>
    </w:rPr>
  </w:style>
  <w:style w:type="paragraph" w:customStyle="1" w:styleId="SideBarBlack">
    <w:name w:val="SideBar Black"/>
    <w:basedOn w:val="Title"/>
    <w:link w:val="SideBarBlackChar"/>
    <w:rsid w:val="00D6071C"/>
    <w:pPr>
      <w:jc w:val="right"/>
    </w:pPr>
    <w:rPr>
      <w:color w:val="4C483D" w:themeColor="text2"/>
      <w:kern w:val="28"/>
      <w:sz w:val="62"/>
      <w:szCs w:val="62"/>
    </w:rPr>
  </w:style>
  <w:style w:type="character" w:customStyle="1" w:styleId="SideBarRedChar">
    <w:name w:val="SideBar Red Char"/>
    <w:basedOn w:val="TitleChar"/>
    <w:link w:val="SideBarRed"/>
    <w:rsid w:val="00D6071C"/>
    <w:rPr>
      <w:rFonts w:asciiTheme="majorHAnsi" w:eastAsiaTheme="majorEastAsia" w:hAnsiTheme="majorHAnsi" w:cstheme="majorBidi"/>
      <w:caps/>
      <w:color w:val="FF0000"/>
      <w:spacing w:val="-10"/>
      <w:kern w:val="28"/>
      <w:sz w:val="62"/>
      <w:szCs w:val="62"/>
      <w:lang w:val="da-DK"/>
    </w:rPr>
  </w:style>
  <w:style w:type="character" w:customStyle="1" w:styleId="SideBarBlackChar">
    <w:name w:val="SideBar Black Char"/>
    <w:basedOn w:val="TitleChar"/>
    <w:link w:val="SideBarBlack"/>
    <w:rsid w:val="00D6071C"/>
    <w:rPr>
      <w:rFonts w:asciiTheme="majorHAnsi" w:eastAsiaTheme="majorEastAsia" w:hAnsiTheme="majorHAnsi" w:cstheme="majorBidi"/>
      <w:caps/>
      <w:color w:val="4C483D" w:themeColor="text2"/>
      <w:spacing w:val="-10"/>
      <w:kern w:val="28"/>
      <w:sz w:val="62"/>
      <w:szCs w:val="62"/>
    </w:rPr>
  </w:style>
  <w:style w:type="paragraph" w:customStyle="1" w:styleId="H1-Left">
    <w:name w:val="H1 - Left"/>
    <w:basedOn w:val="Heading1"/>
    <w:link w:val="H1-LeftChar"/>
    <w:rsid w:val="0023400D"/>
    <w:rPr>
      <w:color w:val="FFFFFF" w:themeColor="background1"/>
      <w:szCs w:val="20"/>
    </w:rPr>
  </w:style>
  <w:style w:type="paragraph" w:customStyle="1" w:styleId="H1-Right">
    <w:name w:val="H1 - Right"/>
    <w:basedOn w:val="H1-Left"/>
    <w:link w:val="H1-RightChar"/>
    <w:rsid w:val="00375035"/>
    <w:pPr>
      <w:jc w:val="right"/>
    </w:pPr>
    <w:rPr>
      <w:lang w:val="da-DK"/>
    </w:rPr>
  </w:style>
  <w:style w:type="character" w:customStyle="1" w:styleId="H1-LeftChar">
    <w:name w:val="H1 - Left Char"/>
    <w:basedOn w:val="Heading1Char"/>
    <w:link w:val="H1-Left"/>
    <w:rsid w:val="0023400D"/>
    <w:rPr>
      <w:rFonts w:asciiTheme="majorHAnsi" w:eastAsiaTheme="majorEastAsia" w:hAnsiTheme="majorHAnsi" w:cstheme="majorBidi"/>
      <w:b w:val="0"/>
      <w:caps/>
      <w:color w:val="FFFFFF" w:themeColor="background1"/>
      <w:sz w:val="18"/>
      <w:szCs w:val="20"/>
    </w:rPr>
  </w:style>
  <w:style w:type="paragraph" w:customStyle="1" w:styleId="CenterAlign">
    <w:name w:val="Center Align"/>
    <w:basedOn w:val="Normal"/>
    <w:link w:val="CenterAlignChar"/>
    <w:rsid w:val="00375035"/>
    <w:pPr>
      <w:jc w:val="center"/>
    </w:pPr>
    <w:rPr>
      <w:sz w:val="20"/>
      <w:szCs w:val="20"/>
      <w:lang w:val="da-DK"/>
    </w:rPr>
  </w:style>
  <w:style w:type="character" w:customStyle="1" w:styleId="H1-RightChar">
    <w:name w:val="H1 - Right Char"/>
    <w:basedOn w:val="H1-LeftChar"/>
    <w:link w:val="H1-Right"/>
    <w:rsid w:val="00375035"/>
    <w:rPr>
      <w:rFonts w:asciiTheme="majorHAnsi" w:eastAsiaTheme="majorEastAsia" w:hAnsiTheme="majorHAnsi" w:cstheme="majorBidi"/>
      <w:b w:val="0"/>
      <w:caps/>
      <w:color w:val="FFFFFF" w:themeColor="background1"/>
      <w:sz w:val="20"/>
      <w:szCs w:val="20"/>
      <w:lang w:val="da-DK"/>
    </w:rPr>
  </w:style>
  <w:style w:type="character" w:customStyle="1" w:styleId="CenterAlignChar">
    <w:name w:val="Center Align Char"/>
    <w:basedOn w:val="DefaultParagraphFont"/>
    <w:link w:val="CenterAlign"/>
    <w:rsid w:val="00375035"/>
    <w:rPr>
      <w:sz w:val="20"/>
      <w:szCs w:val="20"/>
      <w:lang w:val="da-DK"/>
    </w:rPr>
  </w:style>
  <w:style w:type="paragraph" w:customStyle="1" w:styleId="ForceLeft">
    <w:name w:val="Force Left"/>
    <w:basedOn w:val="Normal"/>
    <w:link w:val="ForceLeftChar"/>
    <w:rsid w:val="00A57FD1"/>
    <w:rPr>
      <w:sz w:val="20"/>
      <w:szCs w:val="20"/>
    </w:rPr>
  </w:style>
  <w:style w:type="character" w:customStyle="1" w:styleId="ForceLeftChar">
    <w:name w:val="Force Left Char"/>
    <w:basedOn w:val="DefaultParagraphFont"/>
    <w:link w:val="ForceLeft"/>
    <w:rsid w:val="00A57FD1"/>
    <w:rPr>
      <w:sz w:val="20"/>
      <w:szCs w:val="20"/>
    </w:rPr>
  </w:style>
  <w:style w:type="paragraph" w:customStyle="1" w:styleId="SubGroupSeparation">
    <w:name w:val="Sub Group Separation"/>
    <w:basedOn w:val="Normal"/>
    <w:link w:val="SubGroupSeparationChar"/>
    <w:rsid w:val="00581EF8"/>
    <w:rPr>
      <w:b/>
      <w:bCs/>
      <w:szCs w:val="12"/>
    </w:rPr>
  </w:style>
  <w:style w:type="paragraph" w:customStyle="1" w:styleId="GroupSeparation">
    <w:name w:val="Group Separation"/>
    <w:basedOn w:val="Normal"/>
    <w:link w:val="GroupSeparationChar"/>
    <w:rsid w:val="00777632"/>
    <w:pPr>
      <w:spacing w:after="400"/>
    </w:pPr>
  </w:style>
  <w:style w:type="character" w:customStyle="1" w:styleId="SubGroupSeparationChar">
    <w:name w:val="Sub Group Separation Char"/>
    <w:basedOn w:val="DefaultParagraphFont"/>
    <w:link w:val="SubGroupSeparation"/>
    <w:rsid w:val="00581EF8"/>
    <w:rPr>
      <w:b/>
      <w:bCs/>
      <w:szCs w:val="12"/>
    </w:rPr>
  </w:style>
  <w:style w:type="paragraph" w:customStyle="1" w:styleId="ForceRightNoSpacing">
    <w:name w:val="Force Right No Spacing"/>
    <w:basedOn w:val="RightAlign"/>
    <w:link w:val="ForceRightNoSpacingChar"/>
    <w:rsid w:val="00EC595B"/>
    <w:pPr>
      <w:spacing w:after="0"/>
    </w:pPr>
    <w:rPr>
      <w:sz w:val="22"/>
    </w:rPr>
  </w:style>
  <w:style w:type="character" w:customStyle="1" w:styleId="GroupSeparationChar">
    <w:name w:val="Group Separation Char"/>
    <w:basedOn w:val="DefaultParagraphFont"/>
    <w:link w:val="GroupSeparation"/>
    <w:rsid w:val="00777632"/>
  </w:style>
  <w:style w:type="paragraph" w:customStyle="1" w:styleId="Strongnospacing">
    <w:name w:val="Strong no spacing"/>
    <w:basedOn w:val="NoSpacing"/>
    <w:link w:val="StrongnospacingChar"/>
    <w:rsid w:val="00EC595B"/>
    <w:rPr>
      <w:b/>
      <w:szCs w:val="20"/>
    </w:rPr>
  </w:style>
  <w:style w:type="character" w:customStyle="1" w:styleId="ForceRightNoSpacingChar">
    <w:name w:val="Force Right No Spacing Char"/>
    <w:basedOn w:val="RightAlignChar"/>
    <w:link w:val="ForceRightNoSpacing"/>
    <w:rsid w:val="00EC595B"/>
    <w:rPr>
      <w:sz w:val="20"/>
      <w:szCs w:val="20"/>
      <w:lang w:val="da-DK"/>
    </w:rPr>
  </w:style>
  <w:style w:type="paragraph" w:customStyle="1" w:styleId="StrongnospacingForceRight">
    <w:name w:val="Strong no spacing Force Right"/>
    <w:basedOn w:val="NoSpacing"/>
    <w:link w:val="StrongnospacingForceRightChar"/>
    <w:rsid w:val="00EC595B"/>
    <w:pPr>
      <w:jc w:val="right"/>
    </w:pPr>
    <w:rPr>
      <w:b/>
    </w:rPr>
  </w:style>
  <w:style w:type="character" w:customStyle="1" w:styleId="NoSpacingChar">
    <w:name w:val="No Spacing Char"/>
    <w:basedOn w:val="DefaultParagraphFont"/>
    <w:link w:val="NoSpacing"/>
    <w:uiPriority w:val="1"/>
    <w:rsid w:val="00EC595B"/>
  </w:style>
  <w:style w:type="character" w:customStyle="1" w:styleId="StrongnospacingChar">
    <w:name w:val="Strong no spacing Char"/>
    <w:basedOn w:val="NoSpacingChar"/>
    <w:link w:val="Strongnospacing"/>
    <w:rsid w:val="00EC595B"/>
    <w:rPr>
      <w:b/>
      <w:szCs w:val="20"/>
    </w:rPr>
  </w:style>
  <w:style w:type="character" w:customStyle="1" w:styleId="StrongnospacingForceRightChar">
    <w:name w:val="Strong no spacing Force Right Char"/>
    <w:basedOn w:val="NoSpacingChar"/>
    <w:link w:val="StrongnospacingForceRight"/>
    <w:rsid w:val="00EC595B"/>
    <w:rPr>
      <w:b/>
    </w:rPr>
  </w:style>
  <w:style w:type="paragraph" w:customStyle="1" w:styleId="Style2">
    <w:name w:val="Style2"/>
    <w:basedOn w:val="NoSpacing"/>
    <w:link w:val="Style2Char"/>
    <w:rsid w:val="00AD1D9E"/>
  </w:style>
  <w:style w:type="character" w:customStyle="1" w:styleId="Style2Char">
    <w:name w:val="Style2 Char"/>
    <w:basedOn w:val="NoSpacingChar"/>
    <w:link w:val="Style2"/>
    <w:rsid w:val="00AD1D9E"/>
  </w:style>
  <w:style w:type="paragraph" w:customStyle="1" w:styleId="HeaderCaptionRight">
    <w:name w:val="Header Caption Right"/>
    <w:basedOn w:val="Normal"/>
    <w:link w:val="HeaderCaptionRightChar"/>
    <w:rsid w:val="00572B65"/>
    <w:pPr>
      <w:spacing w:after="0" w:line="200" w:lineRule="exact"/>
      <w:jc w:val="right"/>
      <w:outlineLvl w:val="0"/>
    </w:pPr>
    <w:rPr>
      <w:rFonts w:asciiTheme="majorHAnsi" w:hAnsiTheme="majorHAnsi"/>
      <w:b/>
      <w:color w:val="FFFFFF" w:themeColor="background1"/>
      <w:sz w:val="18"/>
      <w:szCs w:val="20"/>
      <w:lang w:val="da-DK"/>
    </w:rPr>
  </w:style>
  <w:style w:type="paragraph" w:customStyle="1" w:styleId="HeaderCaptionLeft">
    <w:name w:val="Header Caption Left"/>
    <w:basedOn w:val="HeaderCaptionRight"/>
    <w:link w:val="HeaderCaptionLeftChar"/>
    <w:rsid w:val="00572B65"/>
    <w:pPr>
      <w:jc w:val="left"/>
    </w:pPr>
  </w:style>
  <w:style w:type="character" w:customStyle="1" w:styleId="HeaderCaptionRightChar">
    <w:name w:val="Header Caption Right Char"/>
    <w:basedOn w:val="H1-LeftChar"/>
    <w:link w:val="HeaderCaptionRight"/>
    <w:rsid w:val="00572B65"/>
    <w:rPr>
      <w:rFonts w:asciiTheme="majorHAnsi" w:eastAsiaTheme="majorEastAsia" w:hAnsiTheme="majorHAnsi" w:cstheme="majorBidi"/>
      <w:b w:val="0"/>
      <w:caps/>
      <w:color w:val="FFFFFF" w:themeColor="background1"/>
      <w:sz w:val="18"/>
      <w:szCs w:val="20"/>
      <w:lang w:val="da-DK"/>
    </w:rPr>
  </w:style>
  <w:style w:type="character" w:customStyle="1" w:styleId="HeaderCaptionLeftChar">
    <w:name w:val="Header Caption Left Char"/>
    <w:basedOn w:val="HeaderCaptionRightChar"/>
    <w:link w:val="HeaderCaptionLeft"/>
    <w:rsid w:val="00572B65"/>
    <w:rPr>
      <w:rFonts w:asciiTheme="majorHAnsi" w:eastAsiaTheme="majorEastAsia" w:hAnsiTheme="majorHAnsi" w:cstheme="majorBidi"/>
      <w:b w:val="0"/>
      <w:caps/>
      <w:color w:val="FFFFFF" w:themeColor="background1"/>
      <w:sz w:val="18"/>
      <w:szCs w:val="20"/>
      <w:lang w:val="da-DK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4DDE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4DDE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4DDE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4DDE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4DDE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4DDE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54DDE"/>
    <w:pPr>
      <w:spacing w:line="240" w:lineRule="auto"/>
    </w:pPr>
    <w:rPr>
      <w:b/>
      <w:bCs/>
      <w:smallCaps/>
      <w:color w:val="595959" w:themeColor="text1" w:themeTint="A6"/>
    </w:rPr>
  </w:style>
  <w:style w:type="character" w:styleId="Emphasis">
    <w:name w:val="Emphasis"/>
    <w:basedOn w:val="DefaultParagraphFont"/>
    <w:uiPriority w:val="20"/>
    <w:qFormat/>
    <w:rsid w:val="00854DDE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854DDE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854DDE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4DDE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4DDE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854DD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54DD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854DDE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854DDE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854DDE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54DDE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kolak\Desktop\US_REP1304_Blu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7ABB4D-12A7-484D-A14A-009C8778199D}"/>
      </w:docPartPr>
      <w:docPartBody>
        <w:p w:rsidR="00A732B7" w:rsidRDefault="00997A5F"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22B45B6D6644518ADFAF2378C401C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464FB6-29C5-47CC-B202-FA0874E51B24}"/>
      </w:docPartPr>
      <w:docPartBody>
        <w:p w:rsidR="00BB70FF" w:rsidRDefault="00317ACF" w:rsidP="00317ACF">
          <w:pPr>
            <w:pStyle w:val="C22B45B6D6644518ADFAF2378C401CFA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0C2496C48A94C91B1637AE89EF620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7A54BB-EB0C-4E5E-8F65-89F0C4B26AE4}"/>
      </w:docPartPr>
      <w:docPartBody>
        <w:p w:rsidR="00BB70FF" w:rsidRDefault="00317ACF" w:rsidP="00317ACF">
          <w:pPr>
            <w:pStyle w:val="F0C2496C48A94C91B1637AE89EF6204C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72E329C7AD24C338A8FFF434D1872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6968A2-E11E-4268-9B1C-5E60A64C15A4}"/>
      </w:docPartPr>
      <w:docPartBody>
        <w:p w:rsidR="00FC678E" w:rsidRDefault="00BB70FF" w:rsidP="00BB70FF">
          <w:pPr>
            <w:pStyle w:val="872E329C7AD24C338A8FFF434D187217"/>
          </w:pPr>
          <w:r w:rsidRPr="00783ECD">
            <w:rPr>
              <w:rStyle w:val="PlaceholderText"/>
            </w:rPr>
            <w:t>Click here to enter text.</w:t>
          </w:r>
        </w:p>
      </w:docPartBody>
    </w:docPart>
    <w:docPart>
      <w:docPartPr>
        <w:name w:val="FEF3A30A9F304F04B0BBC876D54662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4B4A79-5475-45CC-9AF7-A84D188889D9}"/>
      </w:docPartPr>
      <w:docPartBody>
        <w:p w:rsidR="00FC678E" w:rsidRDefault="00BB70FF" w:rsidP="00BB70FF">
          <w:pPr>
            <w:pStyle w:val="FEF3A30A9F304F04B0BBC876D54662DD"/>
          </w:pPr>
          <w:r w:rsidRPr="00865D43">
            <w:rPr>
              <w:rStyle w:val="PlaceholderText"/>
            </w:rPr>
            <w:t>Enter any content that you want to repeat, including other content controls. You can also insert this control around table rows in order to repeat parts of a table.</w:t>
          </w:r>
        </w:p>
      </w:docPartBody>
    </w:docPart>
    <w:docPart>
      <w:docPartPr>
        <w:name w:val="B1711A8C479945ECB06BCFE7A006D6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7DF691-4FE4-4DC0-AC06-B697C57457DE}"/>
      </w:docPartPr>
      <w:docPartBody>
        <w:p w:rsidR="00FC678E" w:rsidRDefault="00BB70FF" w:rsidP="00BB70FF">
          <w:pPr>
            <w:pStyle w:val="B1711A8C479945ECB06BCFE7A006D65B"/>
          </w:pPr>
          <w:r w:rsidRPr="00783ECD">
            <w:rPr>
              <w:rStyle w:val="PlaceholderText"/>
            </w:rPr>
            <w:t>Click here to enter text.</w:t>
          </w:r>
        </w:p>
      </w:docPartBody>
    </w:docPart>
    <w:docPart>
      <w:docPartPr>
        <w:name w:val="4EBD9640D1874AF69075F50CD54E90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316210-25BD-41A2-B485-3B59B153349D}"/>
      </w:docPartPr>
      <w:docPartBody>
        <w:p w:rsidR="00FC678E" w:rsidRDefault="00BB70FF" w:rsidP="00BB70FF">
          <w:pPr>
            <w:pStyle w:val="4EBD9640D1874AF69075F50CD54E90CD"/>
          </w:pPr>
          <w:r w:rsidRPr="00783ECD">
            <w:rPr>
              <w:rStyle w:val="PlaceholderText"/>
            </w:rPr>
            <w:t>Click here to enter text.</w:t>
          </w:r>
        </w:p>
      </w:docPartBody>
    </w:docPart>
    <w:docPart>
      <w:docPartPr>
        <w:name w:val="D7AF25B6FDF944CD82E6A824ECD031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90F3A1-65A2-4E7E-85FE-6F84F6ABA69D}"/>
      </w:docPartPr>
      <w:docPartBody>
        <w:p w:rsidR="00FC678E" w:rsidRDefault="00BB70FF" w:rsidP="00BB70FF">
          <w:pPr>
            <w:pStyle w:val="D7AF25B6FDF944CD82E6A824ECD0319F"/>
          </w:pPr>
          <w:r w:rsidRPr="00783ECD">
            <w:rPr>
              <w:rStyle w:val="PlaceholderText"/>
            </w:rPr>
            <w:t>Click here to enter text.</w:t>
          </w:r>
        </w:p>
      </w:docPartBody>
    </w:docPart>
    <w:docPart>
      <w:docPartPr>
        <w:name w:val="CB37D9E1347545098977E5196FA4E4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9A161A-738B-4753-AA88-4341061D47E4}"/>
      </w:docPartPr>
      <w:docPartBody>
        <w:p w:rsidR="00FC678E" w:rsidRDefault="00BB70FF" w:rsidP="00BB70FF">
          <w:pPr>
            <w:pStyle w:val="CB37D9E1347545098977E5196FA4E476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6AC337072D240D0A4087364909F6C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E46086-0865-4FB9-83FB-1C8C284B4299}"/>
      </w:docPartPr>
      <w:docPartBody>
        <w:p w:rsidR="00FC678E" w:rsidRDefault="00BB70FF" w:rsidP="00BB70FF">
          <w:pPr>
            <w:pStyle w:val="46AC337072D240D0A4087364909F6C3A"/>
          </w:pPr>
          <w:r w:rsidRPr="00783ECD">
            <w:rPr>
              <w:rStyle w:val="PlaceholderText"/>
            </w:rPr>
            <w:t>Click here to enter text.</w:t>
          </w:r>
        </w:p>
      </w:docPartBody>
    </w:docPart>
    <w:docPart>
      <w:docPartPr>
        <w:name w:val="C98EC9AA99944C13AFAF25A3A2ECE5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38D95E-DF54-414A-BFC0-82BABB5DC85E}"/>
      </w:docPartPr>
      <w:docPartBody>
        <w:p w:rsidR="00FC678E" w:rsidRDefault="00BB70FF" w:rsidP="00BB70FF">
          <w:pPr>
            <w:pStyle w:val="C98EC9AA99944C13AFAF25A3A2ECE56D"/>
          </w:pPr>
          <w:r w:rsidRPr="00783ECD">
            <w:rPr>
              <w:rStyle w:val="PlaceholderText"/>
            </w:rPr>
            <w:t>Click here to enter text.</w:t>
          </w:r>
        </w:p>
      </w:docPartBody>
    </w:docPart>
    <w:docPart>
      <w:docPartPr>
        <w:name w:val="78569269CA634F0CA0F8C5DC9EA7F9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4E1395-D575-4593-A526-2CDE5F370906}"/>
      </w:docPartPr>
      <w:docPartBody>
        <w:p w:rsidR="00533F33" w:rsidRDefault="001939F0" w:rsidP="001939F0">
          <w:pPr>
            <w:pStyle w:val="78569269CA634F0CA0F8C5DC9EA7F975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97B156271384D02B4F4A78E70E467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311881-8901-4345-9CAF-AFDBA1A843F0}"/>
      </w:docPartPr>
      <w:docPartBody>
        <w:p w:rsidR="00533F33" w:rsidRDefault="001939F0" w:rsidP="001939F0">
          <w:pPr>
            <w:pStyle w:val="297B156271384D02B4F4A78E70E467F9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DB31EB24964145EE83BE33F4AA9B92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EAA469-FAC4-45A0-AF2E-7B1FADEC4F81}"/>
      </w:docPartPr>
      <w:docPartBody>
        <w:p w:rsidR="00533F33" w:rsidRDefault="001939F0" w:rsidP="001939F0">
          <w:pPr>
            <w:pStyle w:val="DB31EB24964145EE83BE33F4AA9B928F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A61C8E86FF649A68CCAA932FE9A88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EC90AF-3B3B-4A97-9FFE-34BA7CF1B5E0}"/>
      </w:docPartPr>
      <w:docPartBody>
        <w:p w:rsidR="00533F33" w:rsidRDefault="001939F0" w:rsidP="001939F0">
          <w:pPr>
            <w:pStyle w:val="2A61C8E86FF649A68CCAA932FE9A883A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2E75F342CC64826A66670344CA214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990DB7-6572-466B-9936-65C693B0DD6C}"/>
      </w:docPartPr>
      <w:docPartBody>
        <w:p w:rsidR="00533F33" w:rsidRDefault="001939F0" w:rsidP="001939F0">
          <w:pPr>
            <w:pStyle w:val="A2E75F342CC64826A66670344CA2144B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35DC79746DE43E3B602FBD9F6B88B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5F944A-EE38-4F30-AA12-ECA1C2915B50}"/>
      </w:docPartPr>
      <w:docPartBody>
        <w:p w:rsidR="00533F33" w:rsidRDefault="001939F0" w:rsidP="001939F0">
          <w:pPr>
            <w:pStyle w:val="A35DC79746DE43E3B602FBD9F6B88B93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A414D118F87481B82D4E0AC63CD7E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23E8D6-4BA0-41B4-B386-AE7C9629239C}"/>
      </w:docPartPr>
      <w:docPartBody>
        <w:p w:rsidR="00533F33" w:rsidRDefault="001939F0" w:rsidP="001939F0">
          <w:pPr>
            <w:pStyle w:val="FA414D118F87481B82D4E0AC63CD7E43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99702894C5745738A7DABB483A315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039877-13AB-47FF-9E82-D6A83655D21E}"/>
      </w:docPartPr>
      <w:docPartBody>
        <w:p w:rsidR="00533F33" w:rsidRDefault="001939F0" w:rsidP="001939F0">
          <w:pPr>
            <w:pStyle w:val="399702894C5745738A7DABB483A31533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3EFA569C7434423BE4DA08A6A5E36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624BB9-5CB9-40B1-861F-3DF2E3C383F3}"/>
      </w:docPartPr>
      <w:docPartBody>
        <w:p w:rsidR="00E8638A" w:rsidRDefault="009748A4" w:rsidP="009748A4">
          <w:pPr>
            <w:pStyle w:val="43EFA569C7434423BE4DA08A6A5E3619"/>
          </w:pPr>
          <w:r w:rsidRPr="009E50F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6F74AB8ACF44048B96BA04DBB889E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2BD421-73D1-4514-B058-48E131443C62}"/>
      </w:docPartPr>
      <w:docPartBody>
        <w:p w:rsidR="00286682" w:rsidRDefault="003879EE" w:rsidP="003879EE">
          <w:pPr>
            <w:pStyle w:val="56F74AB8ACF44048B96BA04DBB889E64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CA1D07300B634437BD28A249EA5C47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B0583F-1A67-4730-9818-79EBF9787896}"/>
      </w:docPartPr>
      <w:docPartBody>
        <w:p w:rsidR="00286682" w:rsidRDefault="003879EE" w:rsidP="003879EE">
          <w:pPr>
            <w:pStyle w:val="CA1D07300B634437BD28A249EA5C47BF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6F44BC95F9F461D974917EC0CE706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5059F9-1D49-4AAC-AABB-5E396E3AECCE}"/>
      </w:docPartPr>
      <w:docPartBody>
        <w:p w:rsidR="00286682" w:rsidRDefault="003879EE" w:rsidP="003879EE">
          <w:pPr>
            <w:pStyle w:val="06F44BC95F9F461D974917EC0CE7067B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6539B36DBE042A9858659A290BAA0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92809A-32ED-465F-BEA2-4E6518397084}"/>
      </w:docPartPr>
      <w:docPartBody>
        <w:p w:rsidR="00286682" w:rsidRDefault="003879EE" w:rsidP="003879EE">
          <w:pPr>
            <w:pStyle w:val="56539B36DBE042A9858659A290BAA083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8ABEE18FF594E17B8E09829A82219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5E9DD2-44E5-4F52-98A4-F9898B3443DD}"/>
      </w:docPartPr>
      <w:docPartBody>
        <w:p w:rsidR="00E00571" w:rsidRDefault="00286682" w:rsidP="00286682">
          <w:pPr>
            <w:pStyle w:val="58ABEE18FF594E17B8E09829A8221988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13EB590F5964622A66EF5BEABF067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0D9CC6-DCE5-4B15-AB94-DD8F5D55B1AD}"/>
      </w:docPartPr>
      <w:docPartBody>
        <w:p w:rsidR="00E00571" w:rsidRDefault="00286682" w:rsidP="00286682">
          <w:pPr>
            <w:pStyle w:val="413EB590F5964622A66EF5BEABF06733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30C6A86B3124036A38E9AED825A40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2A966B-C79B-48B7-A837-0E90260781BD}"/>
      </w:docPartPr>
      <w:docPartBody>
        <w:p w:rsidR="00E00571" w:rsidRDefault="00286682" w:rsidP="00286682">
          <w:pPr>
            <w:pStyle w:val="130C6A86B3124036A38E9AED825A4097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BB7AC797B634C17881C44A1FD865A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BFE51A-D204-4414-A749-9BB776D231B2}"/>
      </w:docPartPr>
      <w:docPartBody>
        <w:p w:rsidR="00E00571" w:rsidRDefault="00286682" w:rsidP="00286682">
          <w:pPr>
            <w:pStyle w:val="3BB7AC797B634C17881C44A1FD865A17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0182749FBA1749CCB6CDE0F9723F44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2FD2B8-E300-4559-886E-3FC5712DFBF0}"/>
      </w:docPartPr>
      <w:docPartBody>
        <w:p w:rsidR="00E00571" w:rsidRDefault="00286682" w:rsidP="00286682">
          <w:pPr>
            <w:pStyle w:val="0182749FBA1749CCB6CDE0F9723F44E5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691DD28E0D534152B7B483ED35A4D2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2542F4-0E97-42C8-9617-CFFF088CCB30}"/>
      </w:docPartPr>
      <w:docPartBody>
        <w:p w:rsidR="00E00571" w:rsidRDefault="00286682" w:rsidP="00286682">
          <w:pPr>
            <w:pStyle w:val="691DD28E0D534152B7B483ED35A4D2A5"/>
          </w:pPr>
          <w:r w:rsidRPr="002B6D6B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35BE"/>
    <w:rsid w:val="00062BCC"/>
    <w:rsid w:val="000B36EE"/>
    <w:rsid w:val="000C099C"/>
    <w:rsid w:val="000C30DE"/>
    <w:rsid w:val="000C32FA"/>
    <w:rsid w:val="000C6630"/>
    <w:rsid w:val="000D4FFA"/>
    <w:rsid w:val="00111F37"/>
    <w:rsid w:val="00155F0C"/>
    <w:rsid w:val="00187355"/>
    <w:rsid w:val="001939F0"/>
    <w:rsid w:val="001A3C35"/>
    <w:rsid w:val="001B1B00"/>
    <w:rsid w:val="001C0E35"/>
    <w:rsid w:val="001D6FE3"/>
    <w:rsid w:val="001E6A8A"/>
    <w:rsid w:val="001F6C15"/>
    <w:rsid w:val="00224C60"/>
    <w:rsid w:val="00235D29"/>
    <w:rsid w:val="00236015"/>
    <w:rsid w:val="00237D72"/>
    <w:rsid w:val="0026137A"/>
    <w:rsid w:val="00271F3D"/>
    <w:rsid w:val="00273637"/>
    <w:rsid w:val="00280217"/>
    <w:rsid w:val="00285F3C"/>
    <w:rsid w:val="00286682"/>
    <w:rsid w:val="0029061F"/>
    <w:rsid w:val="002A5D7D"/>
    <w:rsid w:val="002B16B0"/>
    <w:rsid w:val="002C6608"/>
    <w:rsid w:val="002D4377"/>
    <w:rsid w:val="002D5A0A"/>
    <w:rsid w:val="002F6AA1"/>
    <w:rsid w:val="00305A3F"/>
    <w:rsid w:val="00317ACF"/>
    <w:rsid w:val="0034089E"/>
    <w:rsid w:val="00350A6F"/>
    <w:rsid w:val="003633E3"/>
    <w:rsid w:val="0038586A"/>
    <w:rsid w:val="003879EE"/>
    <w:rsid w:val="00391CDB"/>
    <w:rsid w:val="003C64EC"/>
    <w:rsid w:val="003E037C"/>
    <w:rsid w:val="003F46D3"/>
    <w:rsid w:val="004069F2"/>
    <w:rsid w:val="00441283"/>
    <w:rsid w:val="00471979"/>
    <w:rsid w:val="00496861"/>
    <w:rsid w:val="004C7006"/>
    <w:rsid w:val="004E2932"/>
    <w:rsid w:val="0050217F"/>
    <w:rsid w:val="005073E4"/>
    <w:rsid w:val="0051742B"/>
    <w:rsid w:val="005336F2"/>
    <w:rsid w:val="00533F33"/>
    <w:rsid w:val="00537FE2"/>
    <w:rsid w:val="00563D29"/>
    <w:rsid w:val="005D3D73"/>
    <w:rsid w:val="005D7221"/>
    <w:rsid w:val="005E35BE"/>
    <w:rsid w:val="005E3CE5"/>
    <w:rsid w:val="005F4655"/>
    <w:rsid w:val="005F6D68"/>
    <w:rsid w:val="00600011"/>
    <w:rsid w:val="00606FF7"/>
    <w:rsid w:val="006278B9"/>
    <w:rsid w:val="00643240"/>
    <w:rsid w:val="006706AC"/>
    <w:rsid w:val="0067402E"/>
    <w:rsid w:val="0068743B"/>
    <w:rsid w:val="00691B54"/>
    <w:rsid w:val="006A568E"/>
    <w:rsid w:val="006B1307"/>
    <w:rsid w:val="006E63B9"/>
    <w:rsid w:val="006F27E9"/>
    <w:rsid w:val="00704A47"/>
    <w:rsid w:val="0071615C"/>
    <w:rsid w:val="00724BA0"/>
    <w:rsid w:val="007351AB"/>
    <w:rsid w:val="00781235"/>
    <w:rsid w:val="00796E3F"/>
    <w:rsid w:val="007A26C4"/>
    <w:rsid w:val="007A3BCA"/>
    <w:rsid w:val="007B0896"/>
    <w:rsid w:val="007D08E3"/>
    <w:rsid w:val="007F5DE5"/>
    <w:rsid w:val="008023E6"/>
    <w:rsid w:val="00803470"/>
    <w:rsid w:val="0081124A"/>
    <w:rsid w:val="00822ECA"/>
    <w:rsid w:val="00833113"/>
    <w:rsid w:val="00850A00"/>
    <w:rsid w:val="0088145B"/>
    <w:rsid w:val="00886193"/>
    <w:rsid w:val="008A6AF3"/>
    <w:rsid w:val="008B3F9C"/>
    <w:rsid w:val="008C327C"/>
    <w:rsid w:val="008D307E"/>
    <w:rsid w:val="008E3452"/>
    <w:rsid w:val="008E4F40"/>
    <w:rsid w:val="008F7F35"/>
    <w:rsid w:val="008F7F50"/>
    <w:rsid w:val="00911D9F"/>
    <w:rsid w:val="00920D69"/>
    <w:rsid w:val="009248DD"/>
    <w:rsid w:val="00930A8E"/>
    <w:rsid w:val="00954758"/>
    <w:rsid w:val="009563FB"/>
    <w:rsid w:val="009748A4"/>
    <w:rsid w:val="00997A5F"/>
    <w:rsid w:val="009B550E"/>
    <w:rsid w:val="009C7718"/>
    <w:rsid w:val="00A1762E"/>
    <w:rsid w:val="00A21A72"/>
    <w:rsid w:val="00A27CB6"/>
    <w:rsid w:val="00A42AC1"/>
    <w:rsid w:val="00A555E7"/>
    <w:rsid w:val="00A732B7"/>
    <w:rsid w:val="00A81735"/>
    <w:rsid w:val="00A82E31"/>
    <w:rsid w:val="00A91182"/>
    <w:rsid w:val="00A917F9"/>
    <w:rsid w:val="00A93787"/>
    <w:rsid w:val="00AC6E16"/>
    <w:rsid w:val="00AF6278"/>
    <w:rsid w:val="00B07230"/>
    <w:rsid w:val="00B20C44"/>
    <w:rsid w:val="00B24D45"/>
    <w:rsid w:val="00B25766"/>
    <w:rsid w:val="00B70ABA"/>
    <w:rsid w:val="00B807F9"/>
    <w:rsid w:val="00B92177"/>
    <w:rsid w:val="00BB70FF"/>
    <w:rsid w:val="00BD7B51"/>
    <w:rsid w:val="00BE0C78"/>
    <w:rsid w:val="00BE5109"/>
    <w:rsid w:val="00BE60AD"/>
    <w:rsid w:val="00BE7623"/>
    <w:rsid w:val="00C03606"/>
    <w:rsid w:val="00C16093"/>
    <w:rsid w:val="00C22EFB"/>
    <w:rsid w:val="00C945BD"/>
    <w:rsid w:val="00CB561E"/>
    <w:rsid w:val="00D0317A"/>
    <w:rsid w:val="00DA1BBC"/>
    <w:rsid w:val="00DA62AA"/>
    <w:rsid w:val="00DB24B9"/>
    <w:rsid w:val="00DB52A8"/>
    <w:rsid w:val="00DB684C"/>
    <w:rsid w:val="00DC713A"/>
    <w:rsid w:val="00DD1F5E"/>
    <w:rsid w:val="00DE673B"/>
    <w:rsid w:val="00E00571"/>
    <w:rsid w:val="00E022EC"/>
    <w:rsid w:val="00E246A7"/>
    <w:rsid w:val="00E82CAF"/>
    <w:rsid w:val="00E85AD9"/>
    <w:rsid w:val="00E8638A"/>
    <w:rsid w:val="00E86426"/>
    <w:rsid w:val="00E92499"/>
    <w:rsid w:val="00EA0B8F"/>
    <w:rsid w:val="00EA0CDB"/>
    <w:rsid w:val="00EA7DD8"/>
    <w:rsid w:val="00EB11C4"/>
    <w:rsid w:val="00EE0A47"/>
    <w:rsid w:val="00EF5692"/>
    <w:rsid w:val="00EF7AB9"/>
    <w:rsid w:val="00F05A6F"/>
    <w:rsid w:val="00F220BD"/>
    <w:rsid w:val="00F242DB"/>
    <w:rsid w:val="00F260A2"/>
    <w:rsid w:val="00F26E0A"/>
    <w:rsid w:val="00F635C5"/>
    <w:rsid w:val="00F87021"/>
    <w:rsid w:val="00F90B5E"/>
    <w:rsid w:val="00FB3E12"/>
    <w:rsid w:val="00FC37AF"/>
    <w:rsid w:val="00FC586F"/>
    <w:rsid w:val="00FC678E"/>
    <w:rsid w:val="00FE1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86682"/>
    <w:rPr>
      <w:color w:val="808080"/>
    </w:rPr>
  </w:style>
  <w:style w:type="paragraph" w:customStyle="1" w:styleId="78569269CA634F0CA0F8C5DC9EA7F975">
    <w:name w:val="78569269CA634F0CA0F8C5DC9EA7F975"/>
    <w:rsid w:val="001939F0"/>
    <w:rPr>
      <w:kern w:val="2"/>
      <w:lang w:val="en-GB" w:eastAsia="zh-CN"/>
      <w14:ligatures w14:val="standardContextual"/>
    </w:rPr>
  </w:style>
  <w:style w:type="paragraph" w:customStyle="1" w:styleId="297B156271384D02B4F4A78E70E467F9">
    <w:name w:val="297B156271384D02B4F4A78E70E467F9"/>
    <w:rsid w:val="001939F0"/>
    <w:rPr>
      <w:kern w:val="2"/>
      <w:lang w:val="en-GB" w:eastAsia="zh-CN"/>
      <w14:ligatures w14:val="standardContextual"/>
    </w:rPr>
  </w:style>
  <w:style w:type="paragraph" w:customStyle="1" w:styleId="DB31EB24964145EE83BE33F4AA9B928F">
    <w:name w:val="DB31EB24964145EE83BE33F4AA9B928F"/>
    <w:rsid w:val="001939F0"/>
    <w:rPr>
      <w:kern w:val="2"/>
      <w:lang w:val="en-GB" w:eastAsia="zh-CN"/>
      <w14:ligatures w14:val="standardContextual"/>
    </w:rPr>
  </w:style>
  <w:style w:type="paragraph" w:customStyle="1" w:styleId="2A61C8E86FF649A68CCAA932FE9A883A">
    <w:name w:val="2A61C8E86FF649A68CCAA932FE9A883A"/>
    <w:rsid w:val="001939F0"/>
    <w:rPr>
      <w:kern w:val="2"/>
      <w:lang w:val="en-GB" w:eastAsia="zh-CN"/>
      <w14:ligatures w14:val="standardContextual"/>
    </w:rPr>
  </w:style>
  <w:style w:type="paragraph" w:customStyle="1" w:styleId="5E151EBDF52E4F43BC3C0FDFE6815919">
    <w:name w:val="5E151EBDF52E4F43BC3C0FDFE6815919"/>
    <w:rsid w:val="001939F0"/>
    <w:rPr>
      <w:kern w:val="2"/>
      <w:lang w:val="en-GB" w:eastAsia="zh-CN"/>
      <w14:ligatures w14:val="standardContextual"/>
    </w:rPr>
  </w:style>
  <w:style w:type="paragraph" w:customStyle="1" w:styleId="C22B45B6D6644518ADFAF2378C401CFA">
    <w:name w:val="C22B45B6D6644518ADFAF2378C401CFA"/>
    <w:rsid w:val="00317ACF"/>
    <w:rPr>
      <w:kern w:val="2"/>
      <w:lang w:val="en-GB" w:eastAsia="zh-CN"/>
      <w14:ligatures w14:val="standardContextual"/>
    </w:rPr>
  </w:style>
  <w:style w:type="paragraph" w:customStyle="1" w:styleId="F0C2496C48A94C91B1637AE89EF6204C">
    <w:name w:val="F0C2496C48A94C91B1637AE89EF6204C"/>
    <w:rsid w:val="00317ACF"/>
    <w:rPr>
      <w:kern w:val="2"/>
      <w:lang w:val="en-GB" w:eastAsia="zh-CN"/>
      <w14:ligatures w14:val="standardContextual"/>
    </w:rPr>
  </w:style>
  <w:style w:type="paragraph" w:customStyle="1" w:styleId="E094E19DE39A4CFB932303C0EA8364CD">
    <w:name w:val="E094E19DE39A4CFB932303C0EA8364CD"/>
    <w:rsid w:val="001939F0"/>
    <w:rPr>
      <w:kern w:val="2"/>
      <w:lang w:val="en-GB" w:eastAsia="zh-CN"/>
      <w14:ligatures w14:val="standardContextual"/>
    </w:rPr>
  </w:style>
  <w:style w:type="paragraph" w:customStyle="1" w:styleId="872E329C7AD24C338A8FFF434D187217">
    <w:name w:val="872E329C7AD24C338A8FFF434D187217"/>
    <w:rsid w:val="00BB70FF"/>
    <w:rPr>
      <w:kern w:val="2"/>
      <w:lang w:val="en-GB" w:eastAsia="zh-CN"/>
      <w14:ligatures w14:val="standardContextual"/>
    </w:rPr>
  </w:style>
  <w:style w:type="paragraph" w:customStyle="1" w:styleId="82E916DD4CFD4B4BBA700655979D929A">
    <w:name w:val="82E916DD4CFD4B4BBA700655979D929A"/>
    <w:rsid w:val="001939F0"/>
    <w:rPr>
      <w:kern w:val="2"/>
      <w:lang w:val="en-GB" w:eastAsia="zh-CN"/>
      <w14:ligatures w14:val="standardContextual"/>
    </w:rPr>
  </w:style>
  <w:style w:type="paragraph" w:customStyle="1" w:styleId="30766AD1E9184855893FEF2275C81D9D">
    <w:name w:val="30766AD1E9184855893FEF2275C81D9D"/>
    <w:rsid w:val="001939F0"/>
    <w:rPr>
      <w:kern w:val="2"/>
      <w:lang w:val="en-GB" w:eastAsia="zh-CN"/>
      <w14:ligatures w14:val="standardContextual"/>
    </w:rPr>
  </w:style>
  <w:style w:type="paragraph" w:customStyle="1" w:styleId="A70BB4F5F11047E9BDED8286FB62526E">
    <w:name w:val="A70BB4F5F11047E9BDED8286FB62526E"/>
    <w:rsid w:val="001939F0"/>
    <w:rPr>
      <w:kern w:val="2"/>
      <w:lang w:val="en-GB" w:eastAsia="zh-CN"/>
      <w14:ligatures w14:val="standardContextual"/>
    </w:rPr>
  </w:style>
  <w:style w:type="paragraph" w:customStyle="1" w:styleId="FEF3A30A9F304F04B0BBC876D54662DD">
    <w:name w:val="FEF3A30A9F304F04B0BBC876D54662DD"/>
    <w:rsid w:val="00BB70FF"/>
    <w:rPr>
      <w:kern w:val="2"/>
      <w:lang w:val="en-GB" w:eastAsia="zh-CN"/>
      <w14:ligatures w14:val="standardContextual"/>
    </w:rPr>
  </w:style>
  <w:style w:type="paragraph" w:customStyle="1" w:styleId="B1711A8C479945ECB06BCFE7A006D65B">
    <w:name w:val="B1711A8C479945ECB06BCFE7A006D65B"/>
    <w:rsid w:val="00BB70FF"/>
    <w:rPr>
      <w:kern w:val="2"/>
      <w:lang w:val="en-GB" w:eastAsia="zh-CN"/>
      <w14:ligatures w14:val="standardContextual"/>
    </w:rPr>
  </w:style>
  <w:style w:type="paragraph" w:customStyle="1" w:styleId="4EBD9640D1874AF69075F50CD54E90CD">
    <w:name w:val="4EBD9640D1874AF69075F50CD54E90CD"/>
    <w:rsid w:val="00BB70FF"/>
    <w:rPr>
      <w:kern w:val="2"/>
      <w:lang w:val="en-GB" w:eastAsia="zh-CN"/>
      <w14:ligatures w14:val="standardContextual"/>
    </w:rPr>
  </w:style>
  <w:style w:type="paragraph" w:customStyle="1" w:styleId="D7AF25B6FDF944CD82E6A824ECD0319F">
    <w:name w:val="D7AF25B6FDF944CD82E6A824ECD0319F"/>
    <w:rsid w:val="00BB70FF"/>
    <w:rPr>
      <w:kern w:val="2"/>
      <w:lang w:val="en-GB" w:eastAsia="zh-CN"/>
      <w14:ligatures w14:val="standardContextual"/>
    </w:rPr>
  </w:style>
  <w:style w:type="paragraph" w:customStyle="1" w:styleId="CB37D9E1347545098977E5196FA4E476">
    <w:name w:val="CB37D9E1347545098977E5196FA4E476"/>
    <w:rsid w:val="00BB70FF"/>
    <w:rPr>
      <w:kern w:val="2"/>
      <w:lang w:val="en-GB" w:eastAsia="zh-CN"/>
      <w14:ligatures w14:val="standardContextual"/>
    </w:rPr>
  </w:style>
  <w:style w:type="paragraph" w:customStyle="1" w:styleId="46AC337072D240D0A4087364909F6C3A">
    <w:name w:val="46AC337072D240D0A4087364909F6C3A"/>
    <w:rsid w:val="00BB70FF"/>
    <w:rPr>
      <w:kern w:val="2"/>
      <w:lang w:val="en-GB" w:eastAsia="zh-CN"/>
      <w14:ligatures w14:val="standardContextual"/>
    </w:rPr>
  </w:style>
  <w:style w:type="paragraph" w:customStyle="1" w:styleId="C98EC9AA99944C13AFAF25A3A2ECE56D">
    <w:name w:val="C98EC9AA99944C13AFAF25A3A2ECE56D"/>
    <w:rsid w:val="00BB70FF"/>
    <w:rPr>
      <w:kern w:val="2"/>
      <w:lang w:val="en-GB" w:eastAsia="zh-CN"/>
      <w14:ligatures w14:val="standardContextual"/>
    </w:rPr>
  </w:style>
  <w:style w:type="paragraph" w:customStyle="1" w:styleId="A2E75F342CC64826A66670344CA2144B">
    <w:name w:val="A2E75F342CC64826A66670344CA2144B"/>
    <w:rsid w:val="001939F0"/>
    <w:rPr>
      <w:kern w:val="2"/>
      <w:lang w:val="en-GB" w:eastAsia="zh-CN"/>
      <w14:ligatures w14:val="standardContextual"/>
    </w:rPr>
  </w:style>
  <w:style w:type="paragraph" w:customStyle="1" w:styleId="A35DC79746DE43E3B602FBD9F6B88B93">
    <w:name w:val="A35DC79746DE43E3B602FBD9F6B88B93"/>
    <w:rsid w:val="001939F0"/>
    <w:rPr>
      <w:kern w:val="2"/>
      <w:lang w:val="en-GB" w:eastAsia="zh-CN"/>
      <w14:ligatures w14:val="standardContextual"/>
    </w:rPr>
  </w:style>
  <w:style w:type="paragraph" w:customStyle="1" w:styleId="FA414D118F87481B82D4E0AC63CD7E43">
    <w:name w:val="FA414D118F87481B82D4E0AC63CD7E43"/>
    <w:rsid w:val="001939F0"/>
    <w:rPr>
      <w:kern w:val="2"/>
      <w:lang w:val="en-GB" w:eastAsia="zh-CN"/>
      <w14:ligatures w14:val="standardContextual"/>
    </w:rPr>
  </w:style>
  <w:style w:type="paragraph" w:customStyle="1" w:styleId="399702894C5745738A7DABB483A31533">
    <w:name w:val="399702894C5745738A7DABB483A31533"/>
    <w:rsid w:val="001939F0"/>
    <w:rPr>
      <w:kern w:val="2"/>
      <w:lang w:val="en-GB" w:eastAsia="zh-CN"/>
      <w14:ligatures w14:val="standardContextual"/>
    </w:rPr>
  </w:style>
  <w:style w:type="paragraph" w:customStyle="1" w:styleId="43EFA569C7434423BE4DA08A6A5E3619">
    <w:name w:val="43EFA569C7434423BE4DA08A6A5E3619"/>
    <w:rsid w:val="009748A4"/>
    <w:rPr>
      <w:kern w:val="2"/>
      <w:lang w:val="en-GB" w:eastAsia="zh-CN"/>
      <w14:ligatures w14:val="standardContextual"/>
    </w:rPr>
  </w:style>
  <w:style w:type="paragraph" w:customStyle="1" w:styleId="5FF5BCC270CD411DB2068E227C26BCC4">
    <w:name w:val="5FF5BCC270CD411DB2068E227C26BCC4"/>
    <w:rsid w:val="003879EE"/>
    <w:rPr>
      <w:kern w:val="2"/>
      <w:lang w:val="en-GB" w:eastAsia="zh-CN"/>
      <w14:ligatures w14:val="standardContextual"/>
    </w:rPr>
  </w:style>
  <w:style w:type="paragraph" w:customStyle="1" w:styleId="175201127552474188AF7AB4650A9838">
    <w:name w:val="175201127552474188AF7AB4650A9838"/>
    <w:rsid w:val="003879EE"/>
    <w:rPr>
      <w:kern w:val="2"/>
      <w:lang w:val="en-GB" w:eastAsia="zh-CN"/>
      <w14:ligatures w14:val="standardContextual"/>
    </w:rPr>
  </w:style>
  <w:style w:type="paragraph" w:customStyle="1" w:styleId="92EB8A9BB8B14CA69D05612343B0AC1A">
    <w:name w:val="92EB8A9BB8B14CA69D05612343B0AC1A"/>
    <w:rsid w:val="003879EE"/>
    <w:rPr>
      <w:kern w:val="2"/>
      <w:lang w:val="en-GB" w:eastAsia="zh-CN"/>
      <w14:ligatures w14:val="standardContextual"/>
    </w:rPr>
  </w:style>
  <w:style w:type="paragraph" w:customStyle="1" w:styleId="96A04329490446BEA1A5FA516A79A76D">
    <w:name w:val="96A04329490446BEA1A5FA516A79A76D"/>
    <w:rsid w:val="003879EE"/>
    <w:rPr>
      <w:kern w:val="2"/>
      <w:lang w:val="en-GB" w:eastAsia="zh-CN"/>
      <w14:ligatures w14:val="standardContextual"/>
    </w:rPr>
  </w:style>
  <w:style w:type="paragraph" w:customStyle="1" w:styleId="967BE432E0F44E6392729790305FAFC0">
    <w:name w:val="967BE432E0F44E6392729790305FAFC0"/>
    <w:rsid w:val="003879EE"/>
    <w:rPr>
      <w:kern w:val="2"/>
      <w:lang w:val="en-GB" w:eastAsia="zh-CN"/>
      <w14:ligatures w14:val="standardContextual"/>
    </w:rPr>
  </w:style>
  <w:style w:type="paragraph" w:customStyle="1" w:styleId="68F1871667A6452E9221F3AAEE27C541">
    <w:name w:val="68F1871667A6452E9221F3AAEE27C541"/>
    <w:rsid w:val="003879EE"/>
    <w:rPr>
      <w:kern w:val="2"/>
      <w:lang w:val="en-GB" w:eastAsia="zh-CN"/>
      <w14:ligatures w14:val="standardContextual"/>
    </w:rPr>
  </w:style>
  <w:style w:type="paragraph" w:customStyle="1" w:styleId="EFF6A62BED1F4E7F82BC161D544823D1">
    <w:name w:val="EFF6A62BED1F4E7F82BC161D544823D1"/>
    <w:rsid w:val="003879EE"/>
    <w:rPr>
      <w:kern w:val="2"/>
      <w:lang w:val="en-GB" w:eastAsia="zh-CN"/>
      <w14:ligatures w14:val="standardContextual"/>
    </w:rPr>
  </w:style>
  <w:style w:type="paragraph" w:customStyle="1" w:styleId="B2CDB21016A64F8F845D7BD2185A65F7">
    <w:name w:val="B2CDB21016A64F8F845D7BD2185A65F7"/>
    <w:rsid w:val="003879EE"/>
    <w:rPr>
      <w:kern w:val="2"/>
      <w:lang w:val="en-GB" w:eastAsia="zh-CN"/>
      <w14:ligatures w14:val="standardContextual"/>
    </w:rPr>
  </w:style>
  <w:style w:type="paragraph" w:customStyle="1" w:styleId="28494882CFB44CDB925FEE73542901F7">
    <w:name w:val="28494882CFB44CDB925FEE73542901F7"/>
    <w:rsid w:val="003879EE"/>
    <w:rPr>
      <w:kern w:val="2"/>
      <w:lang w:val="en-GB" w:eastAsia="zh-CN"/>
      <w14:ligatures w14:val="standardContextual"/>
    </w:rPr>
  </w:style>
  <w:style w:type="paragraph" w:customStyle="1" w:styleId="A328229F1A7C4D65B263FE3B3F7668B1">
    <w:name w:val="A328229F1A7C4D65B263FE3B3F7668B1"/>
    <w:rsid w:val="003879EE"/>
    <w:rPr>
      <w:kern w:val="2"/>
      <w:lang w:val="en-GB" w:eastAsia="zh-CN"/>
      <w14:ligatures w14:val="standardContextual"/>
    </w:rPr>
  </w:style>
  <w:style w:type="paragraph" w:customStyle="1" w:styleId="6DD01BC0AF294D28BE45C0520A7D9A3E">
    <w:name w:val="6DD01BC0AF294D28BE45C0520A7D9A3E"/>
    <w:rsid w:val="003879EE"/>
    <w:rPr>
      <w:kern w:val="2"/>
      <w:lang w:val="en-GB" w:eastAsia="zh-CN"/>
      <w14:ligatures w14:val="standardContextual"/>
    </w:rPr>
  </w:style>
  <w:style w:type="paragraph" w:customStyle="1" w:styleId="3503B8DC35104EF080978683A2ABFD61">
    <w:name w:val="3503B8DC35104EF080978683A2ABFD61"/>
    <w:rsid w:val="003879EE"/>
    <w:rPr>
      <w:kern w:val="2"/>
      <w:lang w:val="en-GB" w:eastAsia="zh-CN"/>
      <w14:ligatures w14:val="standardContextual"/>
    </w:rPr>
  </w:style>
  <w:style w:type="paragraph" w:customStyle="1" w:styleId="F1B70D20B6F441BAB6FA8B0BEA7F7BE1">
    <w:name w:val="F1B70D20B6F441BAB6FA8B0BEA7F7BE1"/>
    <w:rsid w:val="003879EE"/>
    <w:rPr>
      <w:kern w:val="2"/>
      <w:lang w:val="en-GB" w:eastAsia="zh-CN"/>
      <w14:ligatures w14:val="standardContextual"/>
    </w:rPr>
  </w:style>
  <w:style w:type="paragraph" w:customStyle="1" w:styleId="56F74AB8ACF44048B96BA04DBB889E64">
    <w:name w:val="56F74AB8ACF44048B96BA04DBB889E64"/>
    <w:rsid w:val="003879EE"/>
    <w:rPr>
      <w:kern w:val="2"/>
      <w:lang w:val="en-GB" w:eastAsia="zh-CN"/>
      <w14:ligatures w14:val="standardContextual"/>
    </w:rPr>
  </w:style>
  <w:style w:type="paragraph" w:customStyle="1" w:styleId="38F324BA9C1344358DCCFA625BC1B3B6">
    <w:name w:val="38F324BA9C1344358DCCFA625BC1B3B6"/>
    <w:rsid w:val="003879EE"/>
    <w:rPr>
      <w:kern w:val="2"/>
      <w:lang w:val="en-GB" w:eastAsia="zh-CN"/>
      <w14:ligatures w14:val="standardContextual"/>
    </w:rPr>
  </w:style>
  <w:style w:type="paragraph" w:customStyle="1" w:styleId="BF3659BDA41240B9ACBD268F4984F60B">
    <w:name w:val="BF3659BDA41240B9ACBD268F4984F60B"/>
    <w:rsid w:val="003879EE"/>
    <w:rPr>
      <w:kern w:val="2"/>
      <w:lang w:val="en-GB" w:eastAsia="zh-CN"/>
      <w14:ligatures w14:val="standardContextual"/>
    </w:rPr>
  </w:style>
  <w:style w:type="paragraph" w:customStyle="1" w:styleId="B7647EA150344B708C085188F236D391">
    <w:name w:val="B7647EA150344B708C085188F236D391"/>
    <w:rsid w:val="003879EE"/>
    <w:rPr>
      <w:kern w:val="2"/>
      <w:lang w:val="en-GB" w:eastAsia="zh-CN"/>
      <w14:ligatures w14:val="standardContextual"/>
    </w:rPr>
  </w:style>
  <w:style w:type="paragraph" w:customStyle="1" w:styleId="CA1D07300B634437BD28A249EA5C47BF">
    <w:name w:val="CA1D07300B634437BD28A249EA5C47BF"/>
    <w:rsid w:val="003879EE"/>
    <w:rPr>
      <w:kern w:val="2"/>
      <w:lang w:val="en-GB" w:eastAsia="zh-CN"/>
      <w14:ligatures w14:val="standardContextual"/>
    </w:rPr>
  </w:style>
  <w:style w:type="paragraph" w:customStyle="1" w:styleId="06F44BC95F9F461D974917EC0CE7067B">
    <w:name w:val="06F44BC95F9F461D974917EC0CE7067B"/>
    <w:rsid w:val="003879EE"/>
    <w:rPr>
      <w:kern w:val="2"/>
      <w:lang w:val="en-GB" w:eastAsia="zh-CN"/>
      <w14:ligatures w14:val="standardContextual"/>
    </w:rPr>
  </w:style>
  <w:style w:type="paragraph" w:customStyle="1" w:styleId="56539B36DBE042A9858659A290BAA083">
    <w:name w:val="56539B36DBE042A9858659A290BAA083"/>
    <w:rsid w:val="003879EE"/>
    <w:rPr>
      <w:kern w:val="2"/>
      <w:lang w:val="en-GB" w:eastAsia="zh-CN"/>
      <w14:ligatures w14:val="standardContextual"/>
    </w:rPr>
  </w:style>
  <w:style w:type="paragraph" w:customStyle="1" w:styleId="BF8C3B25EFE04B41A8B619FC3A9A2C42">
    <w:name w:val="BF8C3B25EFE04B41A8B619FC3A9A2C42"/>
    <w:rsid w:val="003879EE"/>
    <w:rPr>
      <w:kern w:val="2"/>
      <w:lang w:val="en-GB" w:eastAsia="zh-CN"/>
      <w14:ligatures w14:val="standardContextual"/>
    </w:rPr>
  </w:style>
  <w:style w:type="paragraph" w:customStyle="1" w:styleId="F0E9028768A8498589B301633AE9C02C">
    <w:name w:val="F0E9028768A8498589B301633AE9C02C"/>
    <w:rsid w:val="003879EE"/>
    <w:rPr>
      <w:kern w:val="2"/>
      <w:lang w:val="en-GB" w:eastAsia="zh-CN"/>
      <w14:ligatures w14:val="standardContextual"/>
    </w:rPr>
  </w:style>
  <w:style w:type="paragraph" w:customStyle="1" w:styleId="DC5B225BBF13499790A2A9D4624FF828">
    <w:name w:val="DC5B225BBF13499790A2A9D4624FF828"/>
    <w:rsid w:val="003879EE"/>
    <w:rPr>
      <w:kern w:val="2"/>
      <w:lang w:val="en-GB" w:eastAsia="zh-CN"/>
      <w14:ligatures w14:val="standardContextual"/>
    </w:rPr>
  </w:style>
  <w:style w:type="paragraph" w:customStyle="1" w:styleId="C6A9CF6C9B3E447DBA3E6D454BFB5D32">
    <w:name w:val="C6A9CF6C9B3E447DBA3E6D454BFB5D32"/>
    <w:rsid w:val="003879EE"/>
    <w:rPr>
      <w:kern w:val="2"/>
      <w:lang w:val="en-GB" w:eastAsia="zh-CN"/>
      <w14:ligatures w14:val="standardContextual"/>
    </w:rPr>
  </w:style>
  <w:style w:type="paragraph" w:customStyle="1" w:styleId="44293E27477945C1816134A72D84909B">
    <w:name w:val="44293E27477945C1816134A72D84909B"/>
    <w:rsid w:val="003879EE"/>
    <w:rPr>
      <w:kern w:val="2"/>
      <w:lang w:val="en-GB" w:eastAsia="zh-CN"/>
      <w14:ligatures w14:val="standardContextual"/>
    </w:rPr>
  </w:style>
  <w:style w:type="paragraph" w:customStyle="1" w:styleId="A8ED4DCDDF8E440E9F5E99BA3439C32B">
    <w:name w:val="A8ED4DCDDF8E440E9F5E99BA3439C32B"/>
    <w:rsid w:val="003879EE"/>
    <w:rPr>
      <w:kern w:val="2"/>
      <w:lang w:val="en-GB" w:eastAsia="zh-CN"/>
      <w14:ligatures w14:val="standardContextual"/>
    </w:rPr>
  </w:style>
  <w:style w:type="paragraph" w:customStyle="1" w:styleId="A5C7755407E94161946F0DEC827E1778">
    <w:name w:val="A5C7755407E94161946F0DEC827E1778"/>
    <w:rsid w:val="003879EE"/>
    <w:rPr>
      <w:kern w:val="2"/>
      <w:lang w:val="en-GB" w:eastAsia="zh-CN"/>
      <w14:ligatures w14:val="standardContextual"/>
    </w:rPr>
  </w:style>
  <w:style w:type="paragraph" w:customStyle="1" w:styleId="FFACEA0801104579B8D65E5475105968">
    <w:name w:val="FFACEA0801104579B8D65E5475105968"/>
    <w:rsid w:val="003879EE"/>
    <w:rPr>
      <w:kern w:val="2"/>
      <w:lang w:val="en-GB" w:eastAsia="zh-CN"/>
      <w14:ligatures w14:val="standardContextual"/>
    </w:rPr>
  </w:style>
  <w:style w:type="paragraph" w:customStyle="1" w:styleId="1D9F4BCE64BA49E3BBE222A35ADEF642">
    <w:name w:val="1D9F4BCE64BA49E3BBE222A35ADEF642"/>
    <w:rsid w:val="003879EE"/>
    <w:rPr>
      <w:kern w:val="2"/>
      <w:lang w:val="en-GB" w:eastAsia="zh-CN"/>
      <w14:ligatures w14:val="standardContextual"/>
    </w:rPr>
  </w:style>
  <w:style w:type="paragraph" w:customStyle="1" w:styleId="892851065AFE4F758D085AAC4D641A1F">
    <w:name w:val="892851065AFE4F758D085AAC4D641A1F"/>
    <w:rsid w:val="003879EE"/>
    <w:rPr>
      <w:kern w:val="2"/>
      <w:lang w:val="en-GB" w:eastAsia="zh-CN"/>
      <w14:ligatures w14:val="standardContextual"/>
    </w:rPr>
  </w:style>
  <w:style w:type="paragraph" w:customStyle="1" w:styleId="FE592C04FBDE4A8B895831AE3C163E9A">
    <w:name w:val="FE592C04FBDE4A8B895831AE3C163E9A"/>
    <w:rsid w:val="003879EE"/>
    <w:rPr>
      <w:kern w:val="2"/>
      <w:lang w:val="en-GB" w:eastAsia="zh-CN"/>
      <w14:ligatures w14:val="standardContextual"/>
    </w:rPr>
  </w:style>
  <w:style w:type="paragraph" w:customStyle="1" w:styleId="E60AD35E5B2D4789BC1AE19D7A253B85">
    <w:name w:val="E60AD35E5B2D4789BC1AE19D7A253B85"/>
    <w:rsid w:val="003879EE"/>
    <w:rPr>
      <w:kern w:val="2"/>
      <w:lang w:val="en-GB" w:eastAsia="zh-CN"/>
      <w14:ligatures w14:val="standardContextual"/>
    </w:rPr>
  </w:style>
  <w:style w:type="paragraph" w:customStyle="1" w:styleId="10EE35813BE543208ADF8855AD0CFFDB">
    <w:name w:val="10EE35813BE543208ADF8855AD0CFFDB"/>
    <w:rsid w:val="003879EE"/>
    <w:rPr>
      <w:kern w:val="2"/>
      <w:lang w:val="en-GB" w:eastAsia="zh-CN"/>
      <w14:ligatures w14:val="standardContextual"/>
    </w:rPr>
  </w:style>
  <w:style w:type="paragraph" w:customStyle="1" w:styleId="A56D96DD624D4391A419206C60CDF608">
    <w:name w:val="A56D96DD624D4391A419206C60CDF608"/>
    <w:rsid w:val="003879EE"/>
    <w:rPr>
      <w:kern w:val="2"/>
      <w:lang w:val="en-GB" w:eastAsia="zh-CN"/>
      <w14:ligatures w14:val="standardContextual"/>
    </w:rPr>
  </w:style>
  <w:style w:type="paragraph" w:customStyle="1" w:styleId="2C7A04D6A446474394D44C407F272FB3">
    <w:name w:val="2C7A04D6A446474394D44C407F272FB3"/>
    <w:rsid w:val="003879EE"/>
    <w:rPr>
      <w:kern w:val="2"/>
      <w:lang w:val="en-GB" w:eastAsia="zh-CN"/>
      <w14:ligatures w14:val="standardContextual"/>
    </w:rPr>
  </w:style>
  <w:style w:type="paragraph" w:customStyle="1" w:styleId="FF565EAD546B41E9B7B92B75B3A0F029">
    <w:name w:val="FF565EAD546B41E9B7B92B75B3A0F029"/>
    <w:rsid w:val="003879EE"/>
    <w:rPr>
      <w:kern w:val="2"/>
      <w:lang w:val="en-GB" w:eastAsia="zh-CN"/>
      <w14:ligatures w14:val="standardContextual"/>
    </w:rPr>
  </w:style>
  <w:style w:type="paragraph" w:customStyle="1" w:styleId="05F78495A2564C49B85CAF88E854C020">
    <w:name w:val="05F78495A2564C49B85CAF88E854C020"/>
    <w:rsid w:val="003879EE"/>
    <w:rPr>
      <w:kern w:val="2"/>
      <w:lang w:val="en-GB" w:eastAsia="zh-CN"/>
      <w14:ligatures w14:val="standardContextual"/>
    </w:rPr>
  </w:style>
  <w:style w:type="paragraph" w:customStyle="1" w:styleId="04F11A14D803412A8CA68D5E12758FC3">
    <w:name w:val="04F11A14D803412A8CA68D5E12758FC3"/>
    <w:rsid w:val="003879EE"/>
    <w:rPr>
      <w:kern w:val="2"/>
      <w:lang w:val="en-GB" w:eastAsia="zh-CN"/>
      <w14:ligatures w14:val="standardContextual"/>
    </w:rPr>
  </w:style>
  <w:style w:type="paragraph" w:customStyle="1" w:styleId="2EC201FB8F554D4694A2F78172EE149C">
    <w:name w:val="2EC201FB8F554D4694A2F78172EE149C"/>
    <w:rsid w:val="003879EE"/>
    <w:rPr>
      <w:kern w:val="2"/>
      <w:lang w:val="en-GB" w:eastAsia="zh-CN"/>
      <w14:ligatures w14:val="standardContextual"/>
    </w:rPr>
  </w:style>
  <w:style w:type="paragraph" w:customStyle="1" w:styleId="F4695AE9B1A64405910CB3479D39238B">
    <w:name w:val="F4695AE9B1A64405910CB3479D39238B"/>
    <w:rsid w:val="003879EE"/>
    <w:rPr>
      <w:kern w:val="2"/>
      <w:lang w:val="en-GB" w:eastAsia="zh-CN"/>
      <w14:ligatures w14:val="standardContextual"/>
    </w:rPr>
  </w:style>
  <w:style w:type="paragraph" w:customStyle="1" w:styleId="98EB4F6C13AA45708C9557EDACAC34BE">
    <w:name w:val="98EB4F6C13AA45708C9557EDACAC34BE"/>
    <w:rsid w:val="003879EE"/>
    <w:rPr>
      <w:kern w:val="2"/>
      <w:lang w:val="en-GB" w:eastAsia="zh-CN"/>
      <w14:ligatures w14:val="standardContextual"/>
    </w:rPr>
  </w:style>
  <w:style w:type="paragraph" w:customStyle="1" w:styleId="5C54C2562BEF4A8EA7BAA7AE01AFC8F6">
    <w:name w:val="5C54C2562BEF4A8EA7BAA7AE01AFC8F6"/>
    <w:rsid w:val="003879EE"/>
    <w:rPr>
      <w:kern w:val="2"/>
      <w:lang w:val="en-GB" w:eastAsia="zh-CN"/>
      <w14:ligatures w14:val="standardContextual"/>
    </w:rPr>
  </w:style>
  <w:style w:type="paragraph" w:customStyle="1" w:styleId="58ABEE18FF594E17B8E09829A8221988">
    <w:name w:val="58ABEE18FF594E17B8E09829A8221988"/>
    <w:rsid w:val="00286682"/>
    <w:rPr>
      <w:kern w:val="2"/>
      <w:lang w:val="en-GB" w:eastAsia="zh-CN"/>
      <w14:ligatures w14:val="standardContextual"/>
    </w:rPr>
  </w:style>
  <w:style w:type="paragraph" w:customStyle="1" w:styleId="413EB590F5964622A66EF5BEABF06733">
    <w:name w:val="413EB590F5964622A66EF5BEABF06733"/>
    <w:rsid w:val="00286682"/>
    <w:rPr>
      <w:kern w:val="2"/>
      <w:lang w:val="en-GB" w:eastAsia="zh-CN"/>
      <w14:ligatures w14:val="standardContextual"/>
    </w:rPr>
  </w:style>
  <w:style w:type="paragraph" w:customStyle="1" w:styleId="130C6A86B3124036A38E9AED825A4097">
    <w:name w:val="130C6A86B3124036A38E9AED825A4097"/>
    <w:rsid w:val="00286682"/>
    <w:rPr>
      <w:kern w:val="2"/>
      <w:lang w:val="en-GB" w:eastAsia="zh-CN"/>
      <w14:ligatures w14:val="standardContextual"/>
    </w:rPr>
  </w:style>
  <w:style w:type="paragraph" w:customStyle="1" w:styleId="3BB7AC797B634C17881C44A1FD865A17">
    <w:name w:val="3BB7AC797B634C17881C44A1FD865A17"/>
    <w:rsid w:val="00286682"/>
    <w:rPr>
      <w:kern w:val="2"/>
      <w:lang w:val="en-GB" w:eastAsia="zh-CN"/>
      <w14:ligatures w14:val="standardContextual"/>
    </w:rPr>
  </w:style>
  <w:style w:type="paragraph" w:customStyle="1" w:styleId="0182749FBA1749CCB6CDE0F9723F44E5">
    <w:name w:val="0182749FBA1749CCB6CDE0F9723F44E5"/>
    <w:rsid w:val="00286682"/>
    <w:rPr>
      <w:kern w:val="2"/>
      <w:lang w:val="en-GB" w:eastAsia="zh-CN"/>
      <w14:ligatures w14:val="standardContextual"/>
    </w:rPr>
  </w:style>
  <w:style w:type="paragraph" w:customStyle="1" w:styleId="691DD28E0D534152B7B483ED35A4D2A5">
    <w:name w:val="691DD28E0D534152B7B483ED35A4D2A5"/>
    <w:rsid w:val="00286682"/>
    <w:rPr>
      <w:kern w:val="2"/>
      <w:lang w:val="en-GB" w:eastAsia="zh-CN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Custom 2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��< ? x m l   v e r s i o n = " 1 . 0 "   e n c o d i n g = " u t f - 1 6 " ? > < N a v W o r d R e p o r t X m l P a r t   x m l n s = " u r n : m i c r o s o f t - d y n a m i c s - n a v / r e p o r t s / S t a n d a r d _ S a l e s _ Q u o t e / 1 3 0 4 / " >  
     < H e a d e r >  
         < B i l l T o C o n t a c t E m a i l > B i l l T o C o n t a c t E m a i l < / B i l l T o C o n t a c t E m a i l >  
         < B i l l T o C o n t a c t E m a i l L b l > B i l l T o C o n t a c t E m a i l L b l < / B i l l T o C o n t a c t E m a i l L b l >  
         < B i l l T o C o n t a c t M o b i l e P h o n e N o > B i l l T o C o n t a c t M o b i l e P h o n e N o < / B i l l T o C o n t a c t M o b i l e P h o n e N o >  
         < B i l l T o C o n t a c t M o b i l e P h o n e N o L b l > B i l l T o C o n t a c t M o b i l e P h o n e N o L b l < / B i l l T o C o n t a c t M o b i l e P h o n e N o L b l >  
         < B i l l T o C o n t a c t P h o n e N o > B i l l T o C o n t a c t P h o n e N o < / B i l l T o C o n t a c t P h o n e N o >  
         < B i l l T o C o n t a c t P h o n e N o L b l > B i l l T o C o n t a c t P h o n e N o L b l < / B i l l T o C o n t a c t P h o n e N o L b l >  
         < B i l l t o C u s t o m e r N o _ L b l > B i l l t o C u s t o m e r N o _ L b l < / B i l l t o C u s t o m e r N o _ L b l >  
         < B i l l t o C u s t u m e r N o > B i l l t o C u s t u m e r N o < / B i l l t o C u s t u m e r N o >  
         < C o m p a n y A d d r e s s 1 > C o m p a n y A d d r e s s 1 < / C o m p a n y A d d r e s s 1 >  
         < C o m p a n y A d d r e s s 2 > C o m p a n y A d d r e s s 2 < / C o m p a n y A d d r e s s 2 >  
         < C o m p a n y A d d r e s s 3 > C o m p a n y A d d r e s s 3 < / C o m p a n y A d d r e s s 3 >  
         < C o m p a n y A d d r e s s 4 > C o m p a n y A d d r e s s 4 < / C o m p a n y A d d r e s s 4 >  
         < C o m p a n y A d d r e s s 5 > C o m p a n y A d d r e s s 5 < / C o m p a n y A d d r e s s 5 >  
         < C o m p a n y A d d r e s s 6 > C o m p a n y A d d r e s s 6 < / C o m p a n y A d d r e s s 6 >  
         < C o m p a n y A d d r e s s 7 > C o m p a n y A d d r e s s 7 < / C o m p a n y A d d r e s s 7 >  
         < C o m p a n y A d d r e s s 8 > C o m p a n y A d d r e s s 8 < / C o m p a n y A d d r e s s 8 >  
         < C o m p a n y B a n k A c c o u n t N o > C o m p a n y B a n k A c c o u n t N o < / C o m p a n y B a n k A c c o u n t N o >  
         < C o m p a n y B a n k A c c o u n t N o _ L b l > C o m p a n y B a n k A c c o u n t N o _ L b l < / C o m p a n y B a n k A c c o u n t N o _ L b l >  
         < C o m p a n y B a n k B r a n c h N o > C o m p a n y B a n k B r a n c h N o < / C o m p a n y B a n k B r a n c h N o >  
         < C o m p a n y B a n k B r a n c h N o _ L b l > C o m p a n y B a n k B r a n c h N o _ L b l < / C o m p a n y B a n k B r a n c h N o _ L b l >  
         < C o m p a n y B a n k N a m e > C o m p a n y B a n k N a m e < / C o m p a n y B a n k N a m e >  
         < C o m p a n y B a n k N a m e _ L b l > C o m p a n y B a n k N a m e _ L b l < / C o m p a n y B a n k N a m e _ L b l >  
         < C o m p a n y C u s t o m G i r o > C o m p a n y C u s t o m G i r o < / C o m p a n y C u s t o m G i r o >  
         < C o m p a n y C u s t o m G i r o _ L b l > C o m p a n y C u s t o m G i r o _ L b l < / C o m p a n y C u s t o m G i r o _ L b l >  
         < C o m p a n y E M a i l > C o m p a n y E M a i l < / C o m p a n y E M a i l >  
         < C o m p a n y G i r o N o > C o m p a n y G i r o N o < / C o m p a n y G i r o N o >  
         < C o m p a n y G i r o N o _ L b l > C o m p a n y G i r o N o _ L b l < / C o m p a n y G i r o N o _ L b l >  
         < C o m p a n y H o m e P a g e > C o m p a n y H o m e P a g e < / C o m p a n y H o m e P a g e >  
         < C o m p a n y I B A N > C o m p a n y I B A N < / C o m p a n y I B A N >  
         < C o m p a n y I B A N _ L b l > C o m p a n y I B A N _ L b l < / C o m p a n y I B A N _ L b l >  
         < C o m p a n y L e g a l O f f i c e > C o m p a n y L e g a l O f f i c e < / C o m p a n y L e g a l O f f i c e >  
         < C o m p a n y L e g a l O f f i c e _ L b l > C o m p a n y L e g a l O f f i c e _ L b l < / C o m p a n y L e g a l O f f i c e _ L b l >  
         < C o m p a n y L e g a l S t a t e m e n t > C o m p a n y L e g a l S t a t e m e n t < / C o m p a n y L e g a l S t a t e m e n t >  
         < C o m p a n y L o g o P o s i t i o n > C o m p a n y L o g o P o s i t i o n < / C o m p a n y L o g o P o s i t i o n >  
         < C o m p a n y P h o n e N o > C o m p a n y P h o n e N o < / C o m p a n y P h o n e N o >  
         < C o m p a n y P h o n e N o _ L b l > C o m p a n y P h o n e N o _ L b l < / C o m p a n y P h o n e N o _ L b l >  
         < C o m p a n y P i c t u r e / >  
         < C o m p a n y R e g i s t r a t i o n N u m b e r > C o m p a n y R e g i s t r a t i o n N u m b e r < / C o m p a n y R e g i s t r a t i o n N u m b e r >  
         < C o m p a n y R e g i s t r a t i o n N u m b e r _ L b l > C o m p a n y R e g i s t r a t i o n N u m b e r _ L b l < / C o m p a n y R e g i s t r a t i o n N u m b e r _ L b l >  
         < C o m p a n y S W I F T > C o m p a n y S W I F T < / C o m p a n y S W I F T >  
         < C o m p a n y S W I F T _ L b l > C o m p a n y S W I F T _ L b l < / C o m p a n y S W I F T _ L b l >  
         < C o m p a n y V A T R e g i s t r a t i o n N o > C o m p a n y V A T R e g i s t r a t i o n N o < / C o m p a n y V A T R e g i s t r a t i o n N o >  
         < C o m p a n y V A T R e g i s t r a t i o n N o _ L b l > C o m p a n y V A T R e g i s t r a t i o n N o _ L b l < / C o m p a n y V A T R e g i s t r a t i o n N o _ L b l >  
         < C o m p a n y V A T R e g N o > C o m p a n y V A T R e g N o < / C o m p a n y V A T R e g N o >  
         < C o m p a n y V A T R e g N o _ L b l > C o m p a n y V A T R e g N o _ L b l < / C o m p a n y V A T R e g N o _ L b l >  
         < C o n t a c t _ L b l > C o n t a c t _ L b l < / C o n t a c t _ L b l >  
         < C o p y _ L b l > C o p y _ L b l < / C o p y _ L b l >  
         < C u s t o m e r A d d r e s s 1 > C u s t o m e r A d d r e s s 1 < / C u s t o m e r A d d r e s s 1 >  
         < C u s t o m e r A d d r e s s 2 > C u s t o m e r A d d r e s s 2 < / C u s t o m e r A d d r e s s 2 >  
         < C u s t o m e r A d d r e s s 3 > C u s t o m e r A d d r e s s 3 < / C u s t o m e r A d d r e s s 3 >  
         < C u s t o m e r A d d r e s s 4 > C u s t o m e r A d d r e s s 4 < / C u s t o m e r A d d r e s s 4 >  
         < C u s t o m e r A d d r e s s 5 > C u s t o m e r A d d r e s s 5 < / C u s t o m e r A d d r e s s 5 >  
         < C u s t o m e r A d d r e s s 6 > C u s t o m e r A d d r e s s 6 < / C u s t o m e r A d d r e s s 6 >  
         < C u s t o m e r A d d r e s s 7 > C u s t o m e r A d d r e s s 7 < / C u s t o m e r A d d r e s s 7 >  
         < C u s t o m e r A d d r e s s 8 > C u s t o m e r A d d r e s s 8 < / C u s t o m e r A d d r e s s 8 >  
         < C u s t o m e r P o s t a l B a r C o d e > C u s t o m e r P o s t a l B a r C o d e < / C u s t o m e r P o s t a l B a r C o d e >  
         < D o c u m e n t C o p y T e x t > D o c u m e n t C o p y T e x t < / D o c u m e n t C o p y T e x t >  
         < D o c u m e n t D a t e > D o c u m e n t D a t e < / D o c u m e n t D a t e >  
         < D o c u m e n t D a t e _ L b l > D o c u m e n t D a t e _ L b l < / D o c u m e n t D a t e _ L b l >  
         < D o c u m e n t N o > D o c u m e n t N o < / D o c u m e n t N o >  
         < D o c u m e n t N o _ L b l > D o c u m e n t N o _ L b l < / D o c u m e n t N o _ L b l >  
         < D o c u m e n t T i t l e _ L b l > D o c u m e n t T i t l e _ L b l < / D o c u m e n t T i t l e _ L b l >  
         < D u e D a t e > D u e D a t e < / D u e D a t e >  
         < D u e D a t e _ L b l > D u e D a t e _ L b l < / D u e D a t e _ L b l >  
         < E M a i l _ L b l > E M a i l _ L b l < / E M a i l _ L b l >  
         < E s t i m a t e _ L b l > E s t i m a t e _ L b l < / E s t i m a t e _ L b l >  
         < E s t i m a t e B o d y _ L b l > E s t i m a t e B o d y _ L b l < / E s t i m a t e B o d y _ L b l >  
         < E s t i m a t e F o r _ L b l > E s t i m a t e F o r _ L b l < / E s t i m a t e F o r _ L b l >  
         < E x c h a n g e R a t e A s T e x t > E x c h a n g e R a t e A s T e x t < / E x c h a n g e R a t e A s T e x t >  
         < E x t e r n a l D o c u m e n t N o > E x t e r n a l D o c u m e n t N o < / E x t e r n a l D o c u m e n t N o >  
         < E x t e r n a l D o c u m e n t N o L b l > E x t e r n a l D o c u m e n t N o L b l < / E x t e r n a l D o c u m e n t N o L b l >  
         < F r o m _ L b l > F r o m _ L b l < / F r o m _ L b l >  
         < G l o b a l L o c a t i o n N u m b e r > G l o b a l L o c a t i o n N u m b e r < / G l o b a l L o c a t i o n N u m b e r >  
         < G l o b a l L o c a t i o n N u m b e r _ L b l > G l o b a l L o c a t i o n N u m b e r _ L b l < / G l o b a l L o c a t i o n N u m b e r _ L b l >  
         < H o m e P a g e _ L b l > H o m e P a g e _ L b l < / H o m e P a g e _ L b l >  
         < I n v o i c e D i s c o u n t A m o u n t _ L b l > I n v o i c e D i s c o u n t A m o u n t _ L b l < / I n v o i c e D i s c o u n t A m o u n t _ L b l >  
         < I n v o i c e D i s c o u n t B a s e A m o u n t _ L b l > I n v o i c e D i s c o u n t B a s e A m o u n t _ L b l < / I n v o i c e D i s c o u n t B a s e A m o u n t _ L b l >  
         < L e g a l E n t i t y T y p e > L e g a l E n t i t y T y p e < / L e g a l E n t i t y T y p e >  
         < L e g a l E n t i t y T y p e _ L b l > L e g a l E n t i t y T y p e _ L b l < / L e g a l E n t i t y T y p e _ L b l >  
         < L i n e A m o u n t A f t e r I n v o i c e D i s c o u n t _ L b l > L i n e A m o u n t A f t e r I n v o i c e D i s c o u n t _ L b l < / L i n e A m o u n t A f t e r I n v o i c e D i s c o u n t _ L b l >  
         < L o c a l C u r r e n c y _ L b l > L o c a l C u r r e n c y _ L b l < / L o c a l C u r r e n c y _ L b l >  
         < P a g e _ L b l > P a g e _ L b l < / P a g e _ L b l >  
         < P a y m e n t M e t h o d D e s c r i p t i o n > P a y m e n t M e t h o d D e s c r i p t i o n < / P a y m e n t M e t h o d D e s c r i p t i o n >  
         < P a y m e n t M e t h o d D e s c r i p t i o n _ L b l > P a y m e n t M e t h o d D e s c r i p t i o n _ L b l < / P a y m e n t M e t h o d D e s c r i p t i o n _ L b l >  
         < P a y m e n t T e r m s D e s c r i p t i o n > P a y m e n t T e r m s D e s c r i p t i o n < / P a y m e n t T e r m s D e s c r i p t i o n >  
         < P a y m e n t T e r m s D e s c r i p t i o n _ L b l > P a y m e n t T e r m s D e s c r i p t i o n _ L b l < / P a y m e n t T e r m s D e s c r i p t i o n _ L b l >  
         < P r i c e s I n c l u d i n g V A T > P r i c e s I n c l u d i n g V A T < / P r i c e s I n c l u d i n g V A T >  
         < P r i c e s I n c l u d i n g V A T _ L b l > P r i c e s I n c l u d i n g V A T _ L b l < / P r i c e s I n c l u d i n g V A T _ L b l >  
         < P r i c e s I n c l u d i n g V A T Y e s N o > P r i c e s I n c l u d i n g V A T Y e s N o < / P r i c e s I n c l u d i n g V A T Y e s N o >  
         < Q u e s t i o n s _ L b l > Q u e s t i o n s _ L b l < / Q u e s t i o n s _ L b l >  
         < Q u o t e V a l i d T o D a t e > Q u o t e V a l i d T o D a t e < / Q u o t e V a l i d T o D a t e >  
         < Q u o t e V a l i d T o D a t e _ L b l > Q u o t e V a l i d T o D a t e _ L b l < / Q u o t e V a l i d T o D a t e _ L b l >  
         < S a l e s I n v o i c e L i n e D i s c o u n t _ L b l > S a l e s I n v o i c e L i n e D i s c o u n t _ L b l < / S a l e s I n v o i c e L i n e D i s c o u n t _ L b l >  
         < S a l e s P e r s o n _ L b l > S a l e s P e r s o n _ L b l < / S a l e s P e r s o n _ L b l >  
         < S a l e s P e r s o n B l a n k _ L b l > S a l e s P e r s o n B l a n k _ L b l < / S a l e s P e r s o n B l a n k _ L b l >  
         < S a l e s P e r s o n N a m e > S a l e s P e r s o n N a m e < / S a l e s P e r s o n N a m e >  
         < S e l l T o C o n t a c t E m a i l > S e l l T o C o n t a c t E m a i l < / S e l l T o C o n t a c t E m a i l >  
         < S e l l T o C o n t a c t E m a i l L b l > S e l l T o C o n t a c t E m a i l L b l < / S e l l T o C o n t a c t E m a i l L b l >  
         < S e l l T o C o n t a c t M o b i l e P h o n e N o > S e l l T o C o n t a c t M o b i l e P h o n e N o < / S e l l T o C o n t a c t M o b i l e P h o n e N o >  
         < S e l l T o C o n t a c t M o b i l e P h o n e N o L b l > S e l l T o C o n t a c t M o b i l e P h o n e N o L b l < / S e l l T o C o n t a c t M o b i l e P h o n e N o L b l >  
         < S e l l T o C o n t a c t P h o n e N o > S e l l T o C o n t a c t P h o n e N o < / S e l l T o C o n t a c t P h o n e N o >  
         < S e l l T o C o n t a c t P h o n e N o L b l > S e l l T o C o n t a c t P h o n e N o L b l < / S e l l T o C o n t a c t P h o n e N o L b l >  
         < S e l l t o C u s t o m e r N o > S e l l t o C u s t o m e r N o < / S e l l t o C u s t o m e r N o >  
         < S e l l t o C u s t o m e r N o _ L b l > S e l l t o C u s t o m e r N o _ L b l < / S e l l t o C u s t o m e r N o _ L b l >  
         < S h i p m e n t _ L b l > S h i p m e n t _ L b l < / S h i p m e n t _ L b l >  
         < S h i p m e n t M e t h o d D e s c r i p t i o n > S h i p m e n t M e t h o d D e s c r i p t i o n < / S h i p m e n t M e t h o d D e s c r i p t i o n >  
         < S h i p m e n t M e t h o d D e s c r i p t i o n _ L b l > S h i p m e n t M e t h o d D e s c r i p t i o n _ L b l < / S h i p m e n t M e t h o d D e s c r i p t i o n _ L b l >  
         < S h i p T o A d d r e s s _ L b l > S h i p T o A d d r e s s _ L b l < / S h i p T o A d d r e s s _ L b l >  
         < S h i p T o A d d r e s s 1 > S h i p T o A d d r e s s 1 < / S h i p T o A d d r e s s 1 >  
         < S h i p T o A d d r e s s 2 > S h i p T o A d d r e s s 2 < / S h i p T o A d d r e s s 2 >  
         < S h i p T o A d d r e s s 3 > S h i p T o A d d r e s s 3 < / S h i p T o A d d r e s s 3 >  
         < S h i p T o A d d r e s s 4 > S h i p T o A d d r e s s 4 < / S h i p T o A d d r e s s 4 >  
         < S h i p T o A d d r e s s 5 > S h i p T o A d d r e s s 5 < / S h i p T o A d d r e s s 5 >  
         < S h i p T o A d d r e s s 6 > S h i p T o A d d r e s s 6 < / S h i p T o A d d r e s s 6 >  
         < S h i p T o A d d r e s s 7 > S h i p T o A d d r e s s 7 < / S h i p T o A d d r e s s 7 >  
         < S h i p T o A d d r e s s 8 > S h i p T o A d d r e s s 8 < / S h i p T o A d d r e s s 8 >  
         < S h o w S h i p p i n g A d d r e s s > S h o w S h i p p i n g A d d r e s s < / S h o w S h i p p i n g A d d r e s s >  
         < S h o w W o r k D e s c r i p t i o n > S h o w W o r k D e s c r i p t i o n < / S h o w W o r k D e s c r i p t i o n >  
         < S u b t o t a l _ L b l > S u b t o t a l _ L b l < / S u b t o t a l _ L b l >  
         < T h a n k s _ L b l > T h a n k s _ L b l < / T h a n k s _ L b l >  
         < T o t a l _ L b l > T o t a l _ L b l < / T o t a l _ L b l >  
         < V A T A m o u n t _ L b l > V A T A m o u n t _ L b l < / V A T A m o u n t _ L b l >  
         < V A T A m o u n t S p e c i f i c a t i o n _ L b l > V A T A m o u n t S p e c i f i c a t i o n _ L b l < / V A T A m o u n t S p e c i f i c a t i o n _ L b l >  
         < V A T B a s e _ L b l > V A T B a s e _ L b l < / V A T B a s e _ L b l >  
         < V A T C l a u s e _ L b l > V A T C l a u s e _ L b l < / V A T C l a u s e _ L b l >  
         < V A T C l a u s e s _ L b l > V A T C l a u s e s _ L b l < / V A T C l a u s e s _ L b l >  
         < V A T I d e n t i f i e r _ L b l > V A T I d e n t i f i e r _ L b l < / V A T I d e n t i f i e r _ L b l >  
         < V A T P e r c e n t a g e _ L b l > V A T P e r c e n t a g e _ L b l < / V A T P e r c e n t a g e _ L b l >  
         < V A T R e g i s t r a t i o n N o > V A T R e g i s t r a t i o n N o < / V A T R e g i s t r a t i o n N o >  
         < V A T R e g i s t r a t i o n N o _ L b l > V A T R e g i s t r a t i o n N o _ L b l < / V A T R e g i s t r a t i o n N o _ L b l >  
         < Y o u r E s t i m a t e _ L b l > Y o u r E s t i m a t e _ L b l < / Y o u r E s t i m a t e _ L b l >  
         < Y o u r R e f e r e n c e > Y o u r R e f e r e n c e < / Y o u r R e f e r e n c e >  
         < Y o u r R e f e r e n c e _ _ L b l > Y o u r R e f e r e n c e _ _ L b l < / Y o u r R e f e r e n c e _ _ L b l >  
         < L i n e >  
             < A m o u n t E x c l u d i n g V A T _ L i n e > A m o u n t E x c l u d i n g V A T _ L i n e < / A m o u n t E x c l u d i n g V A T _ L i n e >  
             < A m o u n t E x c l u d i n g V A T _ L i n e _ L b l > A m o u n t E x c l u d i n g V A T _ L i n e _ L b l < / A m o u n t E x c l u d i n g V A T _ L i n e _ L b l >  
             < A m o u n t I n c l u d i n g V A T _ L i n e > A m o u n t I n c l u d i n g V A T _ L i n e < / A m o u n t I n c l u d i n g V A T _ L i n e >  
             < A m o u n t I n c l u d i n g V A T _ L i n e _ L b l > A m o u n t I n c l u d i n g V A T _ L i n e _ L b l < / A m o u n t I n c l u d i n g V A T _ L i n e _ L b l >  
             < D e s c r i p t i o n _ L i n e > D e s c r i p t i o n _ L i n e < / D e s c r i p t i o n _ L i n e >  
             < D e s c r i p t i o n _ L i n e _ L b l > D e s c r i p t i o n _ L i n e _ L b l < / D e s c r i p t i o n _ L i n e _ L b l >  
             < I t e m N o _ L i n e > I t e m N o _ L i n e < / I t e m N o _ L i n e >  
             < I t e m N o _ L i n e _ L b l > I t e m N o _ L i n e _ L b l < / I t e m N o _ L i n e _ L b l >  
             < I t e m R e f e r e n c e N o _ L i n e > I t e m R e f e r e n c e N o _ L i n e < / I t e m R e f e r e n c e N o _ L i n e >  
             < I t e m R e f e r e n c e N o _ L i n e _ L b l > I t e m R e f e r e n c e N o _ L i n e _ L b l < / I t e m R e f e r e n c e N o _ L i n e _ L b l >  
             < L i n e A m o u n t _ L i n e > L i n e A m o u n t _ L i n e < / L i n e A m o u n t _ L i n e >  
             < L i n e A m o u n t _ L i n e _ L b l > L i n e A m o u n t _ L i n e _ L b l < / L i n e A m o u n t _ L i n e _ L b l >  
             < L i n e D i s c o u n t P e r c e n t _ L i n e > L i n e D i s c o u n t P e r c e n t _ L i n e < / L i n e D i s c o u n t P e r c e n t _ L i n e >  
             < L i n e D i s c o u n t P e r c e n t T e x t _ L i n e > L i n e D i s c o u n t P e r c e n t T e x t _ L i n e < / L i n e D i s c o u n t P e r c e n t T e x t _ L i n e >  
             < L i n e N o _ L i n e > L i n e N o _ L i n e < / L i n e N o _ L i n e >  
             < P r i c e _ L b l > P r i c e _ L b l < / P r i c e _ L b l >  
             < P r i c e P e r _ L b l > P r i c e P e r _ L b l < / P r i c e P e r _ L b l >  
             < Q t y _ L b l > Q t y _ L b l < / Q t y _ L b l >  
             < Q u a n t i t y _ L i n e > Q u a n t i t y _ L i n e < / Q u a n t i t y _ L i n e >  
             < Q u a n t i t y _ L i n e _ L b l > Q u a n t i t y _ L i n e _ L b l < / Q u a n t i t y _ L i n e _ L b l >  
             < S h i p m e n t D a t e _ L b l > S h i p m e n t D a t e _ L b l < / S h i p m e n t D a t e _ L b l >  
             < S h i p m e n t D a t e _ L i n e > S h i p m e n t D a t e _ L i n e < / S h i p m e n t D a t e _ L i n e >  
             < T r a n s H e a d e r A m o u n t > T r a n s H e a d e r A m o u n t < / T r a n s H e a d e r A m o u n t >  
             < T y p e _ L i n e > T y p e _ L i n e < / T y p e _ L i n e >  
             < U n i t _ L b l > U n i t _ L b l < / U n i t _ L b l >  
             < U n i t O f M e a s u r e > U n i t O f M e a s u r e < / U n i t O f M e a s u r e >  
             < U n i t O f M e a s u r e _ L b l > U n i t O f M e a s u r e _ L b l < / U n i t O f M e a s u r e _ L b l >  
             < U n i t P r i c e > U n i t P r i c e < / U n i t P r i c e >  
             < U n i t P r i c e _ L b l > U n i t P r i c e _ L b l < / U n i t P r i c e _ L b l >  
             < V A T I d e n t i f i e r _ L i n e > V A T I d e n t i f i e r _ L i n e < / V A T I d e n t i f i e r _ L i n e >  
             < V A T I d e n t i f i e r _ L i n e _ L b l > V A T I d e n t i f i e r _ L i n e _ L b l < / V A T I d e n t i f i e r _ L i n e _ L b l >  
             < V A T P c t _ L i n e > V A T P c t _ L i n e < / V A T P c t _ L i n e >  
             < V A T P c t _ L i n e _ L b l > V A T P c t _ L i n e _ L b l < / V A T P c t _ L i n e _ L b l >  
         < / L i n e >  
         < W o r k D e s c r i p t i o n L i n e s >  
             < W o r k D e s c r i p t i o n L i n e > W o r k D e s c r i p t i o n L i n e < / W o r k D e s c r i p t i o n L i n e >  
             < W o r k D e s c r i p t i o n L i n e N u m b e r > W o r k D e s c r i p t i o n L i n e N u m b e r < / W o r k D e s c r i p t i o n L i n e N u m b e r >  
         < / W o r k D e s c r i p t i o n L i n e s >  
         < V A T A m o u n t L i n e >  
             < I n v o i c e D i s c o u n t A m o u n t _ V A T A m o u n t L i n e > I n v o i c e D i s c o u n t A m o u n t _ V A T A m o u n t L i n e < / I n v o i c e D i s c o u n t A m o u n t _ V A T A m o u n t L i n e >  
             < I n v o i c e D i s c o u n t A m o u n t _ V A T A m o u n t L i n e _ L b l > I n v o i c e D i s c o u n t A m o u n t _ V A T A m o u n t L i n e _ L b l < / I n v o i c e D i s c o u n t A m o u n t _ V A T A m o u n t L i n e _ L b l >  
             < I n v o i c e D i s c o u n t B a s e A m o u n t _ V A T A m o u n t L i n e > I n v o i c e D i s c o u n t B a s e A m o u n t _ V A T A m o u n t L i n e < / I n v o i c e D i s c o u n t B a s e A m o u n t _ V A T A m o u n t L i n e >  
             < I n v o i c e D i s c o u n t B a s e A m o u n t _ V A T A m o u n t L i n e _ L b l > I n v o i c e D i s c o u n t B a s e A m o u n t _ V A T A m o u n t L i n e _ L b l < / I n v o i c e D i s c o u n t B a s e A m o u n t _ V A T A m o u n t L i n e _ L b l >  
             < L i n e A m o u n t _ V a t A m o u n t L i n e > L i n e A m o u n t _ V a t A m o u n t L i n e < / L i n e A m o u n t _ V a t A m o u n t L i n e >  
             < L i n e A m o u n t _ V a t A m o u n t L i n e _ L b l > L i n e A m o u n t _ V a t A m o u n t L i n e _ L b l < / L i n e A m o u n t _ V a t A m o u n t L i n e _ L b l >  
             < N o O f V A T I d e n t i f i e r s > N o O f V A T I d e n t i f i e r s < / N o O f V A T I d e n t i f i e r s >  
             < V A T A m o u n t _ V a t A m o u n t L i n e > V A T A m o u n t _ V a t A m o u n t L i n e < / V A T A m o u n t _ V a t A m o u n t L i n e >  
             < V A T A m o u n t _ V a t A m o u n t L i n e _ L b l > V A T A m o u n t _ V a t A m o u n t L i n e _ L b l < / V A T A m o u n t _ V a t A m o u n t L i n e _ L b l >  
             < V A T A m o u n t L C Y _ V A T A m o u n t L i n e > V A T A m o u n t L C Y _ V A T A m o u n t L i n e < / V A T A m o u n t L C Y _ V A T A m o u n t L i n e >  
             < V A T A m o u n t L C Y _ V A T A m o u n t L i n e _ L b l > V A T A m o u n t L C Y _ V A T A m o u n t L i n e _ L b l < / V A T A m o u n t L C Y _ V A T A m o u n t L i n e _ L b l >  
             < V A T B a s e _ V a t A m o u n t L i n e > V A T B a s e _ V a t A m o u n t L i n e < / V A T B a s e _ V a t A m o u n t L i n e >  
             < V A T B a s e _ V a t A m o u n t L i n e _ L b l > V A T B a s e _ V a t A m o u n t L i n e _ L b l < / V A T B a s e _ V a t A m o u n t L i n e _ L b l >  
             < V A T B a s e L C Y _ V A T A m o u n t L i n e > V A T B a s e L C Y _ V A T A m o u n t L i n e < / V A T B a s e L C Y _ V A T A m o u n t L i n e >  
             < V A T B a s e L C Y _ V A T A m o u n t L i n e _ L b l > V A T B a s e L C Y _ V A T A m o u n t L i n e _ L b l < / V A T B a s e L C Y _ V A T A m o u n t L i n e _ L b l >  
             < V A T I d e n t i f i e r _ V a t A m o u n t L i n e > V A T I d e n t i f i e r _ V a t A m o u n t L i n e < / V A T I d e n t i f i e r _ V a t A m o u n t L i n e >  
             < V A T I d e n t i f i e r _ V a t A m o u n t L i n e _ L b l > V A T I d e n t i f i e r _ V a t A m o u n t L i n e _ L b l < / V A T I d e n t i f i e r _ V a t A m o u n t L i n e _ L b l >  
             < V A T P c t _ V a t A m o u n t L i n e > V A T P c t _ V a t A m o u n t L i n e < / V A T P c t _ V a t A m o u n t L i n e >  
             < V A T P c t _ V a t A m o u n t L i n e _ L b l > V A T P c t _ V a t A m o u n t L i n e _ L b l < / V A T P c t _ V a t A m o u n t L i n e _ L b l >  
         < / V A T A m o u n t L i n e >  
         < R e p o r t T o t a l s L i n e >  
             < A m o u n t _ R e p o r t T o t a l s L i n e > A m o u n t _ R e p o r t T o t a l s L i n e < / A m o u n t _ R e p o r t T o t a l s L i n e >  
             < A m o u n t F o r m a t t e d _ R e p o r t T o t a l s L i n e > A m o u n t F o r m a t t e d _ R e p o r t T o t a l s L i n e < / A m o u n t F o r m a t t e d _ R e p o r t T o t a l s L i n e >  
             < D e s c r i p t i o n _ R e p o r t T o t a l s L i n e > D e s c r i p t i o n _ R e p o r t T o t a l s L i n e < / D e s c r i p t i o n _ R e p o r t T o t a l s L i n e >  
             < F o n t B o l d _ R e p o r t T o t a l s L i n e > F o n t B o l d _ R e p o r t T o t a l s L i n e < / F o n t B o l d _ R e p o r t T o t a l s L i n e >  
             < F o n t U n d e r l i n e _ R e p o r t T o t a l s L i n e > F o n t U n d e r l i n e _ R e p o r t T o t a l s L i n e < / F o n t U n d e r l i n e _ R e p o r t T o t a l s L i n e >  
         < / R e p o r t T o t a l s L i n e >  
         < L e t t e r T e x t >  
             < B o d y T e x t > B o d y T e x t < / B o d y T e x t >  
             < C l o s i n g T e x t > C l o s i n g T e x t < / C l o s i n g T e x t >  
             < G r e e t i n g T e x t > G r e e t i n g T e x t < / G r e e t i n g T e x t >  
             < P m t D i s c T e x t > P m t D i s c T e x t < / P m t D i s c T e x t >  
         < / L e t t e r T e x t >  
         < T o t a l s >  
             < C u r r e n c y C o d e > C u r r e n c y C o d e < / C u r r e n c y C o d e >  
             < C u r r e n c y S y m b o l > C u r r e n c y S y m b o l < / C u r r e n c y S y m b o l >  
             < T o t a l A m o u n t I n c l u d i n g V A T > T o t a l A m o u n t I n c l u d i n g V A T < / T o t a l A m o u n t I n c l u d i n g V A T >  
             < T o t a l E x c l u d i n g V A T T e x t > T o t a l E x c l u d i n g V A T T e x t < / T o t a l E x c l u d i n g V A T T e x t >  
             < T o t a l I n c l u d i n g V A T T e x t > T o t a l I n c l u d i n g V A T T e x t < / T o t a l I n c l u d i n g V A T T e x t >  
             < T o t a l I n v o i c e D i s c o u n t A m o u n t > T o t a l I n v o i c e D i s c o u n t A m o u n t < / T o t a l I n v o i c e D i s c o u n t A m o u n t >  
             < T o t a l N e t A m o u n t > T o t a l N e t A m o u n t < / T o t a l N e t A m o u n t >  
             < T o t a l P a y m e n t D i s c o u n t O n V A T > T o t a l P a y m e n t D i s c o u n t O n V A T < / T o t a l P a y m e n t D i s c o u n t O n V A T >  
             < T o t a l S u b T o t a l > T o t a l S u b T o t a l < / T o t a l S u b T o t a l >  
             < T o t a l S u b T o t a l M i n u s I n v o i c e D i s c o u n t > T o t a l S u b T o t a l M i n u s I n v o i c e D i s c o u n t < / T o t a l S u b T o t a l M i n u s I n v o i c e D i s c o u n t >  
             < T o t a l T e x t > T o t a l T e x t < / T o t a l T e x t >  
             < T o t a l V A T A m o u n t > T o t a l V A T A m o u n t < / T o t a l V A T A m o u n t >  
             < T o t a l V A T A m o u n t L C Y > T o t a l V A T A m o u n t L C Y < / T o t a l V A T A m o u n t L C Y >  
             < T o t a l V A T A m o u n t T e x t > T o t a l V A T A m o u n t T e x t < / T o t a l V A T A m o u n t T e x t >  
             < T o t a l V A T B a s e L C Y > T o t a l V A T B a s e L C Y < / T o t a l V A T B a s e L C Y >  
         < / T o t a l s >  
     < / H e a d e r >  
 < / N a v W o r d R e p o r t X m l P a r t > 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BFDA78-E141-47A9-9863-4B78FE595E88}">
  <ds:schemaRefs>
    <ds:schemaRef ds:uri="urn:microsoft-dynamics-nav/reports/Standard_Sales_Quote/1304/"/>
  </ds:schemaRefs>
</ds:datastoreItem>
</file>

<file path=customXml/itemProps2.xml><?xml version="1.0" encoding="utf-8"?>
<ds:datastoreItem xmlns:ds="http://schemas.openxmlformats.org/officeDocument/2006/customXml" ds:itemID="{FF416EC5-1003-413B-B7CA-86AF89271C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US_REP1304_Blue</Template>
  <TotalTime>0</TotalTime>
  <Pages>1</Pages>
  <Words>120</Words>
  <Characters>689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2023-05-16T14:29:00Z</dcterms:created>
  <dcterms:modified xsi:type="dcterms:W3CDTF">2024-02-19T16:22:00Z</dcterms:modified>
</cp:coreProperties>
</file>